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eastAsiaTheme="majorEastAsia"/>
        </w:rPr>
      </w:sdtEndPr>
      <w:sdtContent>
        <w:p w:rsidR="00EE698F" w:rsidRPr="00812A4E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812A4E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812A4E" w:rsidRDefault="00A05260" w:rsidP="00A05260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</w:rPr>
                      <w:t>Plan d’adressage</w:t>
                    </w:r>
                    <w:r w:rsidR="00951FFC">
                      <w:rPr>
                        <w:sz w:val="96"/>
                      </w:rPr>
                      <w:t xml:space="preserve"> et rôles</w:t>
                    </w:r>
                  </w:p>
                </w:sdtContent>
              </w:sdt>
            </w:tc>
          </w:tr>
          <w:tr w:rsidR="00EE698F" w:rsidRPr="00812A4E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812A4E" w:rsidRDefault="000A4FD7" w:rsidP="00A05260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812A4E">
                      <w:rPr>
                        <w:sz w:val="36"/>
                        <w:szCs w:val="36"/>
                      </w:rPr>
                      <w:t>Projet réseau 420-</w:t>
                    </w:r>
                    <w:r w:rsidR="00685C2E">
                      <w:rPr>
                        <w:sz w:val="36"/>
                        <w:szCs w:val="36"/>
                      </w:rPr>
                      <w:t>B</w:t>
                    </w:r>
                    <w:r w:rsidR="00A05260">
                      <w:rPr>
                        <w:sz w:val="36"/>
                        <w:szCs w:val="36"/>
                      </w:rPr>
                      <w:t>54</w:t>
                    </w:r>
                  </w:p>
                </w:tc>
              </w:sdtContent>
            </w:sdt>
          </w:tr>
          <w:tr w:rsidR="00EE698F" w:rsidRPr="00812A4E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812A4E" w:rsidRDefault="00EE698F" w:rsidP="000C2306"/>
            </w:tc>
          </w:tr>
          <w:tr w:rsidR="00EE698F" w:rsidRPr="00812A4E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812A4E" w:rsidRDefault="005E1A64" w:rsidP="005E1A64">
                    <w:pPr>
                      <w:jc w:val="center"/>
                    </w:pPr>
                    <w:r>
                      <w:rPr>
                        <w:sz w:val="32"/>
                      </w:rPr>
                      <w:t>Jean-William Perreault</w:t>
                    </w:r>
                  </w:p>
                </w:tc>
              </w:sdtContent>
            </w:sdt>
          </w:tr>
          <w:tr w:rsidR="00EE698F" w:rsidRPr="00812A4E" w:rsidTr="000C2306">
            <w:tc>
              <w:tcPr>
                <w:tcW w:w="0" w:type="auto"/>
                <w:vAlign w:val="bottom"/>
              </w:tcPr>
              <w:p w:rsidR="00EE698F" w:rsidRPr="00812A4E" w:rsidRDefault="00EE698F" w:rsidP="000C2306">
                <w:pPr>
                  <w:jc w:val="center"/>
                </w:pPr>
              </w:p>
            </w:tc>
          </w:tr>
          <w:tr w:rsidR="000A4FD7" w:rsidRPr="00812A4E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812A4E" w:rsidRDefault="004E2021" w:rsidP="00983DD9">
                    <w:pPr>
                      <w:jc w:val="center"/>
                    </w:pPr>
                    <w:r>
                      <w:t>Automne</w:t>
                    </w:r>
                    <w:r w:rsidR="00B03B84">
                      <w:t xml:space="preserve"> 2014</w:t>
                    </w:r>
                  </w:p>
                </w:tc>
              </w:sdtContent>
            </w:sdt>
          </w:tr>
        </w:tbl>
        <w:p w:rsidR="00EE698F" w:rsidRPr="00812A4E" w:rsidRDefault="001356C7" w:rsidP="005B7E1A">
          <w:pPr>
            <w:rPr>
              <w:rFonts w:eastAsiaTheme="majorEastAsia"/>
            </w:rPr>
          </w:pPr>
          <w:r w:rsidRPr="00812A4E">
            <w:rPr>
              <w:rFonts w:eastAsiaTheme="majorEastAsia"/>
            </w:rPr>
            <w:br w:type="page"/>
          </w:r>
        </w:p>
      </w:sdtContent>
    </w:sdt>
    <w:p w:rsidR="00165B63" w:rsidRPr="00812A4E" w:rsidRDefault="00414C5C" w:rsidP="00165B63">
      <w:pPr>
        <w:pStyle w:val="Titre1"/>
      </w:pPr>
      <w:bookmarkStart w:id="0" w:name="_Toc343104661"/>
      <w:r w:rsidRPr="00812A4E">
        <w:lastRenderedPageBreak/>
        <w:t xml:space="preserve">Plan d’adressage - </w:t>
      </w:r>
      <w:r w:rsidR="00AA067C" w:rsidRPr="00812A4E">
        <w:t xml:space="preserve">Réseau </w:t>
      </w:r>
      <w:bookmarkEnd w:id="0"/>
      <w:r w:rsidR="00A05260">
        <w:t>privé</w:t>
      </w:r>
    </w:p>
    <w:p w:rsidR="00AC2DAA" w:rsidRPr="00812A4E" w:rsidRDefault="00AC2DAA" w:rsidP="00AC2DAA">
      <w:pPr>
        <w:pStyle w:val="Titre2"/>
      </w:pPr>
      <w:bookmarkStart w:id="1" w:name="_Toc343104662"/>
      <w:r w:rsidRPr="00812A4E">
        <w:t>Calcul des adresses</w:t>
      </w:r>
      <w:bookmarkEnd w:id="1"/>
    </w:p>
    <w:tbl>
      <w:tblPr>
        <w:tblStyle w:val="Grilleclaire-Accent11"/>
        <w:tblW w:w="0" w:type="auto"/>
        <w:tblLook w:val="0200" w:firstRow="0" w:lastRow="0" w:firstColumn="0" w:lastColumn="0" w:noHBand="1" w:noVBand="0"/>
      </w:tblPr>
      <w:tblGrid>
        <w:gridCol w:w="4412"/>
        <w:gridCol w:w="2642"/>
        <w:gridCol w:w="3119"/>
      </w:tblGrid>
      <w:tr w:rsidR="00165B63" w:rsidRPr="00812A4E" w:rsidTr="0077087B">
        <w:trPr>
          <w:trHeight w:val="1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2" w:type="dxa"/>
            <w:shd w:val="clear" w:color="auto" w:fill="EBF0F5" w:themeFill="accent2" w:themeFillTint="33"/>
          </w:tcPr>
          <w:p w:rsidR="00165B63" w:rsidRPr="00812A4E" w:rsidRDefault="00FF64B9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Numéro de classe</w:t>
            </w:r>
          </w:p>
        </w:tc>
        <w:tc>
          <w:tcPr>
            <w:tcW w:w="5761" w:type="dxa"/>
            <w:gridSpan w:val="2"/>
          </w:tcPr>
          <w:p w:rsidR="00165B63" w:rsidRPr="00A05260" w:rsidRDefault="005E1A64" w:rsidP="00A05260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</w:tr>
      <w:tr w:rsidR="00165B63" w:rsidRPr="00812A4E" w:rsidTr="0077087B">
        <w:trPr>
          <w:trHeight w:val="1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2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Numéro de sous-réseau</w:t>
            </w:r>
          </w:p>
        </w:tc>
        <w:tc>
          <w:tcPr>
            <w:tcW w:w="5761" w:type="dxa"/>
            <w:gridSpan w:val="2"/>
          </w:tcPr>
          <w:p w:rsidR="00165B63" w:rsidRPr="00A05260" w:rsidRDefault="005E1A64" w:rsidP="00A05260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2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Valeur</w:t>
            </w:r>
          </w:p>
        </w:tc>
        <w:tc>
          <w:tcPr>
            <w:tcW w:w="2642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812A4E">
              <w:rPr>
                <w:lang w:val="fr-CA"/>
              </w:rPr>
              <w:t>Souhaitée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19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Réelle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2" w:type="dxa"/>
            <w:shd w:val="clear" w:color="auto" w:fill="EBF0F5" w:themeFill="accent2" w:themeFillTint="33"/>
          </w:tcPr>
          <w:p w:rsidR="00165B63" w:rsidRPr="00812A4E" w:rsidRDefault="00BD3B3C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Nombre de sous réseaux</w:t>
            </w:r>
          </w:p>
        </w:tc>
        <w:tc>
          <w:tcPr>
            <w:tcW w:w="2642" w:type="dxa"/>
          </w:tcPr>
          <w:p w:rsidR="00165B63" w:rsidRPr="00A05260" w:rsidRDefault="005E1A64" w:rsidP="00A05260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19" w:type="dxa"/>
            <w:shd w:val="clear" w:color="auto" w:fill="auto"/>
          </w:tcPr>
          <w:p w:rsidR="00165B63" w:rsidRPr="00812A4E" w:rsidRDefault="005E1A64" w:rsidP="00A05260">
            <w:pPr>
              <w:pStyle w:val="Rponse"/>
            </w:pPr>
            <w:r>
              <w:t>32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2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 xml:space="preserve">Nombre d’hôtes de chaque </w:t>
            </w:r>
            <w:r w:rsidR="00AE6010">
              <w:rPr>
                <w:lang w:val="fr-CA"/>
              </w:rPr>
              <w:t>sous-</w:t>
            </w:r>
            <w:r w:rsidRPr="00812A4E">
              <w:rPr>
                <w:lang w:val="fr-CA"/>
              </w:rPr>
              <w:t>réseau</w:t>
            </w:r>
          </w:p>
        </w:tc>
        <w:tc>
          <w:tcPr>
            <w:tcW w:w="2642" w:type="dxa"/>
            <w:tcBorders>
              <w:bottom w:val="single" w:sz="8" w:space="0" w:color="727CA3" w:themeColor="accent1"/>
            </w:tcBorders>
          </w:tcPr>
          <w:p w:rsidR="00165B63" w:rsidRPr="00B03B84" w:rsidRDefault="005E1A64" w:rsidP="00A05260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1900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19" w:type="dxa"/>
            <w:shd w:val="clear" w:color="auto" w:fill="auto"/>
          </w:tcPr>
          <w:p w:rsidR="00165B63" w:rsidRPr="00B03B84" w:rsidRDefault="005E1A64" w:rsidP="00A0526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2046</w:t>
            </w:r>
          </w:p>
        </w:tc>
      </w:tr>
    </w:tbl>
    <w:p w:rsidR="00AC2DAA" w:rsidRPr="00812A4E" w:rsidRDefault="00AC2DAA" w:rsidP="00AC2DAA">
      <w:pPr>
        <w:pStyle w:val="Titre2"/>
      </w:pPr>
      <w:bookmarkStart w:id="2" w:name="_Toc343104663"/>
      <w:r w:rsidRPr="00812A4E">
        <w:t>Énumérer les 7 premiers sous réseaux</w:t>
      </w:r>
      <w:bookmarkEnd w:id="2"/>
    </w:p>
    <w:tbl>
      <w:tblPr>
        <w:tblStyle w:val="Grilleclaire-Accent11"/>
        <w:tblW w:w="0" w:type="auto"/>
        <w:tblLook w:val="0200" w:firstRow="0" w:lastRow="0" w:firstColumn="0" w:lastColumn="0" w:noHBand="1" w:noVBand="0"/>
      </w:tblPr>
      <w:tblGrid>
        <w:gridCol w:w="675"/>
        <w:gridCol w:w="2410"/>
        <w:gridCol w:w="7088"/>
      </w:tblGrid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tcBorders>
              <w:top w:val="single" w:sz="18" w:space="0" w:color="727CA3" w:themeColor="accent1"/>
            </w:tcBorders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#</w:t>
            </w:r>
          </w:p>
        </w:tc>
        <w:tc>
          <w:tcPr>
            <w:tcW w:w="2410" w:type="dxa"/>
            <w:tcBorders>
              <w:top w:val="single" w:sz="18" w:space="0" w:color="727CA3" w:themeColor="accent1"/>
            </w:tcBorders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 w:rsidRPr="00812A4E">
              <w:rPr>
                <w:lang w:val="fr-CA"/>
              </w:rPr>
              <w:t xml:space="preserve">Adresse du </w:t>
            </w:r>
            <w:r w:rsidR="004E2021">
              <w:rPr>
                <w:lang w:val="fr-CA"/>
              </w:rPr>
              <w:t>sous-</w:t>
            </w:r>
            <w:r w:rsidRPr="00812A4E">
              <w:rPr>
                <w:lang w:val="fr-CA"/>
              </w:rPr>
              <w:t>réseau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8" w:type="dxa"/>
            <w:tcBorders>
              <w:top w:val="single" w:sz="18" w:space="0" w:color="727CA3" w:themeColor="accent1"/>
            </w:tcBorders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Intervalles d’adresses des hôtes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1</w:t>
            </w:r>
          </w:p>
        </w:tc>
        <w:tc>
          <w:tcPr>
            <w:tcW w:w="2410" w:type="dxa"/>
            <w:shd w:val="clear" w:color="auto" w:fill="auto"/>
          </w:tcPr>
          <w:p w:rsidR="00165B63" w:rsidRPr="00812A4E" w:rsidRDefault="005E1A64" w:rsidP="005E1A64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172.31.0.0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8" w:type="dxa"/>
            <w:shd w:val="clear" w:color="auto" w:fill="auto"/>
          </w:tcPr>
          <w:p w:rsidR="00165B63" w:rsidRPr="00812A4E" w:rsidRDefault="005E1A64" w:rsidP="00A05260">
            <w:pPr>
              <w:pStyle w:val="Rponse"/>
              <w:rPr>
                <w:lang w:val="fr-CA"/>
              </w:rPr>
            </w:pPr>
            <w:r w:rsidRPr="001729F9">
              <w:rPr>
                <w:b/>
              </w:rPr>
              <w:t>172.31.0.1</w:t>
            </w:r>
            <w:r w:rsidRPr="005E1A64">
              <w:t xml:space="preserve"> </w:t>
            </w:r>
            <w:r w:rsidR="00722192">
              <w:t xml:space="preserve">      </w:t>
            </w:r>
            <w:r w:rsidRPr="005E1A64">
              <w:t xml:space="preserve">à </w:t>
            </w:r>
            <w:r w:rsidR="00722192">
              <w:t xml:space="preserve">    </w:t>
            </w:r>
            <w:r w:rsidRPr="00EB7E75">
              <w:t>172.31.7.254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2</w:t>
            </w:r>
          </w:p>
        </w:tc>
        <w:tc>
          <w:tcPr>
            <w:tcW w:w="2410" w:type="dxa"/>
            <w:shd w:val="clear" w:color="auto" w:fill="auto"/>
          </w:tcPr>
          <w:p w:rsidR="00165B63" w:rsidRPr="00812A4E" w:rsidRDefault="005E1A64" w:rsidP="005E1A64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172.31.8.0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8" w:type="dxa"/>
            <w:shd w:val="clear" w:color="auto" w:fill="auto"/>
          </w:tcPr>
          <w:p w:rsidR="00165B63" w:rsidRPr="00812A4E" w:rsidRDefault="005E1A64" w:rsidP="00A05260">
            <w:pPr>
              <w:pStyle w:val="Rponse"/>
              <w:rPr>
                <w:lang w:val="fr-CA"/>
              </w:rPr>
            </w:pPr>
            <w:r w:rsidRPr="001729F9">
              <w:rPr>
                <w:b/>
              </w:rPr>
              <w:t xml:space="preserve">172.31.8.1 </w:t>
            </w:r>
            <w:r w:rsidR="00722192">
              <w:t xml:space="preserve">      </w:t>
            </w:r>
            <w:r w:rsidRPr="005E1A64">
              <w:t xml:space="preserve">à </w:t>
            </w:r>
            <w:r w:rsidR="00722192">
              <w:t xml:space="preserve">    </w:t>
            </w:r>
            <w:r w:rsidRPr="00EB7E75">
              <w:t>172.31.15.254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3</w:t>
            </w:r>
          </w:p>
        </w:tc>
        <w:tc>
          <w:tcPr>
            <w:tcW w:w="2410" w:type="dxa"/>
            <w:shd w:val="clear" w:color="auto" w:fill="auto"/>
          </w:tcPr>
          <w:p w:rsidR="00165B63" w:rsidRPr="00812A4E" w:rsidRDefault="005E1A64" w:rsidP="005E1A64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172.31.16.0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8" w:type="dxa"/>
            <w:shd w:val="clear" w:color="auto" w:fill="auto"/>
          </w:tcPr>
          <w:p w:rsidR="00165B63" w:rsidRPr="00812A4E" w:rsidRDefault="005E1A64" w:rsidP="00A05260">
            <w:pPr>
              <w:pStyle w:val="Rponse"/>
              <w:rPr>
                <w:lang w:val="fr-CA"/>
              </w:rPr>
            </w:pPr>
            <w:r w:rsidRPr="001729F9">
              <w:rPr>
                <w:b/>
              </w:rPr>
              <w:t xml:space="preserve">172.31.16.1 </w:t>
            </w:r>
            <w:r w:rsidR="00722192">
              <w:t xml:space="preserve">    </w:t>
            </w:r>
            <w:r w:rsidRPr="005E1A64">
              <w:t xml:space="preserve">à </w:t>
            </w:r>
            <w:r w:rsidR="00722192">
              <w:t xml:space="preserve">    </w:t>
            </w:r>
            <w:r w:rsidRPr="00EB7E75">
              <w:t>172.31.23.254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4</w:t>
            </w:r>
          </w:p>
        </w:tc>
        <w:tc>
          <w:tcPr>
            <w:tcW w:w="2410" w:type="dxa"/>
            <w:shd w:val="clear" w:color="auto" w:fill="auto"/>
          </w:tcPr>
          <w:p w:rsidR="00165B63" w:rsidRPr="00812A4E" w:rsidRDefault="005E1A64" w:rsidP="005E1A64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172.31.24.0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8" w:type="dxa"/>
            <w:shd w:val="clear" w:color="auto" w:fill="auto"/>
          </w:tcPr>
          <w:p w:rsidR="00165B63" w:rsidRPr="00812A4E" w:rsidRDefault="005E1A64" w:rsidP="00A05260">
            <w:pPr>
              <w:pStyle w:val="Rponse"/>
              <w:rPr>
                <w:lang w:val="fr-CA"/>
              </w:rPr>
            </w:pPr>
            <w:r w:rsidRPr="001729F9">
              <w:rPr>
                <w:b/>
              </w:rPr>
              <w:t xml:space="preserve">172.31.24.1 </w:t>
            </w:r>
            <w:r w:rsidR="00722192">
              <w:t xml:space="preserve">    </w:t>
            </w:r>
            <w:r w:rsidRPr="005E1A64">
              <w:t xml:space="preserve">à </w:t>
            </w:r>
            <w:r w:rsidR="00722192">
              <w:t xml:space="preserve">    </w:t>
            </w:r>
            <w:r w:rsidRPr="00EB7E75">
              <w:t>172.31.31.254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5</w:t>
            </w:r>
          </w:p>
        </w:tc>
        <w:tc>
          <w:tcPr>
            <w:tcW w:w="2410" w:type="dxa"/>
            <w:shd w:val="clear" w:color="auto" w:fill="auto"/>
          </w:tcPr>
          <w:p w:rsidR="00165B63" w:rsidRPr="00812A4E" w:rsidRDefault="005E1A64" w:rsidP="005E1A64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172.31.32.0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8" w:type="dxa"/>
            <w:shd w:val="clear" w:color="auto" w:fill="auto"/>
          </w:tcPr>
          <w:p w:rsidR="00165B63" w:rsidRPr="00812A4E" w:rsidRDefault="005E1A64" w:rsidP="00A05260">
            <w:pPr>
              <w:pStyle w:val="Rponse"/>
              <w:rPr>
                <w:lang w:val="fr-CA"/>
              </w:rPr>
            </w:pPr>
            <w:r w:rsidRPr="001729F9">
              <w:rPr>
                <w:b/>
                <w:lang w:val="fr-CA"/>
              </w:rPr>
              <w:t xml:space="preserve">172.31.32.1 </w:t>
            </w:r>
            <w:r w:rsidR="00722192">
              <w:t xml:space="preserve">    </w:t>
            </w:r>
            <w:r w:rsidRPr="005E1A64">
              <w:rPr>
                <w:lang w:val="fr-CA"/>
              </w:rPr>
              <w:t xml:space="preserve">à </w:t>
            </w:r>
            <w:r w:rsidR="00722192">
              <w:t xml:space="preserve">    </w:t>
            </w:r>
            <w:r w:rsidRPr="00EB7E75">
              <w:rPr>
                <w:lang w:val="fr-CA"/>
              </w:rPr>
              <w:t>172.31.39.254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6</w:t>
            </w:r>
          </w:p>
        </w:tc>
        <w:tc>
          <w:tcPr>
            <w:tcW w:w="2410" w:type="dxa"/>
            <w:shd w:val="clear" w:color="auto" w:fill="auto"/>
          </w:tcPr>
          <w:p w:rsidR="00165B63" w:rsidRPr="00812A4E" w:rsidRDefault="005E1A64" w:rsidP="005E1A64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172.31.40.0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8" w:type="dxa"/>
            <w:shd w:val="clear" w:color="auto" w:fill="auto"/>
          </w:tcPr>
          <w:p w:rsidR="00165B63" w:rsidRPr="00812A4E" w:rsidRDefault="005E1A64" w:rsidP="00A05260">
            <w:pPr>
              <w:pStyle w:val="Rponse"/>
              <w:rPr>
                <w:lang w:val="fr-CA"/>
              </w:rPr>
            </w:pPr>
            <w:r w:rsidRPr="001729F9">
              <w:rPr>
                <w:b/>
                <w:lang w:val="fr-CA"/>
              </w:rPr>
              <w:t xml:space="preserve">172.31.40.1 </w:t>
            </w:r>
            <w:r w:rsidR="00722192">
              <w:t xml:space="preserve">    </w:t>
            </w:r>
            <w:r w:rsidRPr="005E1A64">
              <w:rPr>
                <w:lang w:val="fr-CA"/>
              </w:rPr>
              <w:t xml:space="preserve">à </w:t>
            </w:r>
            <w:r w:rsidR="00722192">
              <w:t xml:space="preserve">    </w:t>
            </w:r>
            <w:r w:rsidRPr="00EB7E75">
              <w:rPr>
                <w:lang w:val="fr-CA"/>
              </w:rPr>
              <w:t>172.31.47.254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7</w:t>
            </w:r>
          </w:p>
        </w:tc>
        <w:tc>
          <w:tcPr>
            <w:tcW w:w="2410" w:type="dxa"/>
            <w:tcBorders>
              <w:bottom w:val="single" w:sz="8" w:space="0" w:color="727CA3" w:themeColor="accent1"/>
            </w:tcBorders>
            <w:shd w:val="clear" w:color="auto" w:fill="auto"/>
          </w:tcPr>
          <w:p w:rsidR="00165B63" w:rsidRPr="00812A4E" w:rsidRDefault="005E1A64" w:rsidP="005E1A64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172.31.48.0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88" w:type="dxa"/>
            <w:shd w:val="clear" w:color="auto" w:fill="auto"/>
          </w:tcPr>
          <w:p w:rsidR="00165B63" w:rsidRPr="00812A4E" w:rsidRDefault="005E1A64" w:rsidP="00A05260">
            <w:pPr>
              <w:pStyle w:val="Rponse"/>
              <w:rPr>
                <w:lang w:val="fr-CA"/>
              </w:rPr>
            </w:pPr>
            <w:r w:rsidRPr="001729F9">
              <w:rPr>
                <w:b/>
                <w:lang w:val="fr-CA"/>
              </w:rPr>
              <w:t xml:space="preserve">172.31.48.1 </w:t>
            </w:r>
            <w:r w:rsidR="00722192">
              <w:t xml:space="preserve">    </w:t>
            </w:r>
            <w:r w:rsidRPr="005E1A64">
              <w:rPr>
                <w:lang w:val="fr-CA"/>
              </w:rPr>
              <w:t xml:space="preserve">à </w:t>
            </w:r>
            <w:r w:rsidR="00722192">
              <w:t xml:space="preserve">    </w:t>
            </w:r>
            <w:r w:rsidRPr="00EB7E75">
              <w:rPr>
                <w:lang w:val="fr-CA"/>
              </w:rPr>
              <w:t>172.31.55.254</w:t>
            </w:r>
          </w:p>
        </w:tc>
      </w:tr>
    </w:tbl>
    <w:p w:rsidR="00AC0D90" w:rsidRDefault="00AC0D90" w:rsidP="00AC2DAA">
      <w:pPr>
        <w:pStyle w:val="Titre2"/>
      </w:pPr>
      <w:bookmarkStart w:id="3" w:name="_Toc343104664"/>
    </w:p>
    <w:p w:rsidR="00AC0D90" w:rsidRDefault="00AC0D90">
      <w:pP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</w:pPr>
      <w:r>
        <w:br w:type="page"/>
      </w:r>
    </w:p>
    <w:p w:rsidR="00AC2DAA" w:rsidRPr="00812A4E" w:rsidRDefault="00AC2DAA" w:rsidP="00AC2DAA">
      <w:pPr>
        <w:pStyle w:val="Titre2"/>
      </w:pPr>
      <w:r w:rsidRPr="00812A4E">
        <w:lastRenderedPageBreak/>
        <w:t>Synthèse du réseau</w:t>
      </w:r>
      <w:bookmarkEnd w:id="3"/>
    </w:p>
    <w:tbl>
      <w:tblPr>
        <w:tblStyle w:val="Grilleclaire-Accent11"/>
        <w:tblW w:w="0" w:type="auto"/>
        <w:tblLook w:val="0200" w:firstRow="0" w:lastRow="0" w:firstColumn="0" w:lastColumn="0" w:noHBand="1" w:noVBand="0"/>
      </w:tblPr>
      <w:tblGrid>
        <w:gridCol w:w="4644"/>
        <w:gridCol w:w="5529"/>
      </w:tblGrid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tcBorders>
              <w:top w:val="single" w:sz="18" w:space="0" w:color="727CA3" w:themeColor="accent1"/>
            </w:tcBorders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 xml:space="preserve">Adresse de votre </w:t>
            </w:r>
            <w:r w:rsidR="005E4680">
              <w:rPr>
                <w:lang w:val="fr-CA"/>
              </w:rPr>
              <w:t>sous-</w:t>
            </w:r>
            <w:r w:rsidRPr="00812A4E">
              <w:rPr>
                <w:lang w:val="fr-CA"/>
              </w:rPr>
              <w:t>réseau</w:t>
            </w:r>
          </w:p>
        </w:tc>
        <w:tc>
          <w:tcPr>
            <w:tcW w:w="5529" w:type="dxa"/>
            <w:tcBorders>
              <w:top w:val="single" w:sz="18" w:space="0" w:color="727CA3" w:themeColor="accent1"/>
            </w:tcBorders>
          </w:tcPr>
          <w:p w:rsidR="00165B63" w:rsidRPr="005E1A64" w:rsidRDefault="00722192" w:rsidP="00A05260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172.31.40.0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Masque</w:t>
            </w:r>
          </w:p>
        </w:tc>
        <w:tc>
          <w:tcPr>
            <w:tcW w:w="5529" w:type="dxa"/>
          </w:tcPr>
          <w:p w:rsidR="00722192" w:rsidRPr="00A05260" w:rsidRDefault="00722192" w:rsidP="00A05260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255.255.248.0</w:t>
            </w:r>
          </w:p>
        </w:tc>
      </w:tr>
      <w:tr w:rsidR="00165B63" w:rsidRPr="00812A4E" w:rsidTr="007708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shd w:val="clear" w:color="auto" w:fill="EBF0F5" w:themeFill="accent2" w:themeFillTint="33"/>
          </w:tcPr>
          <w:p w:rsidR="00165B63" w:rsidRPr="00812A4E" w:rsidRDefault="00165B63" w:rsidP="00D35EE4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Nombre de bits du masque</w:t>
            </w:r>
          </w:p>
        </w:tc>
        <w:tc>
          <w:tcPr>
            <w:tcW w:w="5529" w:type="dxa"/>
          </w:tcPr>
          <w:p w:rsidR="00165B63" w:rsidRPr="00B03B84" w:rsidRDefault="00722192" w:rsidP="00A05260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CA"/>
              </w:rPr>
            </w:pPr>
            <w:r>
              <w:rPr>
                <w:lang w:val="fr-CA"/>
              </w:rPr>
              <w:t>5</w:t>
            </w:r>
          </w:p>
        </w:tc>
      </w:tr>
    </w:tbl>
    <w:p w:rsidR="00AC0D90" w:rsidRPr="00D35EE4" w:rsidRDefault="00AC0D90" w:rsidP="00AC0D90">
      <w:pPr>
        <w:pStyle w:val="Titre2"/>
      </w:pPr>
      <w:bookmarkStart w:id="4" w:name="_Toc343097116"/>
      <w:bookmarkStart w:id="5" w:name="_Toc343104666"/>
      <w:r>
        <w:t xml:space="preserve">Liste </w:t>
      </w:r>
      <w:r w:rsidRPr="00D35EE4">
        <w:t>des adresses</w:t>
      </w:r>
      <w:r>
        <w:t xml:space="preserve"> attribuées</w:t>
      </w:r>
      <w:bookmarkEnd w:id="4"/>
    </w:p>
    <w:tbl>
      <w:tblPr>
        <w:tblStyle w:val="Grilleclaire-Accent11"/>
        <w:tblW w:w="0" w:type="auto"/>
        <w:tblLook w:val="0200" w:firstRow="0" w:lastRow="0" w:firstColumn="0" w:lastColumn="0" w:noHBand="1" w:noVBand="0"/>
      </w:tblPr>
      <w:tblGrid>
        <w:gridCol w:w="4644"/>
        <w:gridCol w:w="5529"/>
      </w:tblGrid>
      <w:tr w:rsidR="00AC0D90" w:rsidRPr="00D35EE4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tcBorders>
              <w:top w:val="single" w:sz="18" w:space="0" w:color="727CA3" w:themeColor="accent1"/>
            </w:tcBorders>
            <w:shd w:val="clear" w:color="auto" w:fill="EBF0F5" w:themeFill="accent2" w:themeFillTint="33"/>
          </w:tcPr>
          <w:p w:rsidR="00AC0D90" w:rsidRPr="00D35EE4" w:rsidRDefault="00AC0D90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Serveur 2</w:t>
            </w:r>
          </w:p>
        </w:tc>
        <w:tc>
          <w:tcPr>
            <w:tcW w:w="5529" w:type="dxa"/>
            <w:tcBorders>
              <w:top w:val="single" w:sz="18" w:space="0" w:color="727CA3" w:themeColor="accent1"/>
            </w:tcBorders>
          </w:tcPr>
          <w:p w:rsidR="00AC0D90" w:rsidRPr="00D35EE4" w:rsidRDefault="00722192" w:rsidP="00AC0D90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172.31.40.2</w:t>
            </w:r>
          </w:p>
        </w:tc>
      </w:tr>
      <w:tr w:rsidR="00AC0D90" w:rsidRPr="00D35EE4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shd w:val="clear" w:color="auto" w:fill="EBF0F5" w:themeFill="accent2" w:themeFillTint="33"/>
          </w:tcPr>
          <w:p w:rsidR="00AC0D90" w:rsidRPr="00D35EE4" w:rsidRDefault="00AC0D90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Serveur 3</w:t>
            </w:r>
          </w:p>
        </w:tc>
        <w:tc>
          <w:tcPr>
            <w:tcW w:w="5529" w:type="dxa"/>
          </w:tcPr>
          <w:p w:rsidR="00AC0D90" w:rsidRPr="00D35EE4" w:rsidRDefault="00722192" w:rsidP="00AC0D90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172.31.40.3</w:t>
            </w:r>
          </w:p>
        </w:tc>
      </w:tr>
    </w:tbl>
    <w:p w:rsidR="00414C5C" w:rsidRPr="00812A4E" w:rsidRDefault="00414C5C" w:rsidP="00414C5C">
      <w:pPr>
        <w:pStyle w:val="Titre1"/>
      </w:pPr>
      <w:r w:rsidRPr="00812A4E">
        <w:t>Plan d’adressage - Réseau public</w:t>
      </w:r>
    </w:p>
    <w:p w:rsidR="00414C5C" w:rsidRPr="00812A4E" w:rsidRDefault="00414C5C" w:rsidP="00414C5C">
      <w:pPr>
        <w:pStyle w:val="Titre2"/>
      </w:pPr>
      <w:r w:rsidRPr="00812A4E">
        <w:t>Synthèse du réseau</w:t>
      </w:r>
    </w:p>
    <w:tbl>
      <w:tblPr>
        <w:tblStyle w:val="Grilleclaire-Accent11"/>
        <w:tblW w:w="0" w:type="auto"/>
        <w:tblLook w:val="0200" w:firstRow="0" w:lastRow="0" w:firstColumn="0" w:lastColumn="0" w:noHBand="1" w:noVBand="0"/>
      </w:tblPr>
      <w:tblGrid>
        <w:gridCol w:w="4644"/>
        <w:gridCol w:w="5529"/>
      </w:tblGrid>
      <w:tr w:rsidR="00414C5C" w:rsidRPr="00812A4E" w:rsidTr="00613A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tcBorders>
              <w:top w:val="single" w:sz="18" w:space="0" w:color="727CA3" w:themeColor="accent1"/>
            </w:tcBorders>
            <w:shd w:val="clear" w:color="auto" w:fill="EBF0F5" w:themeFill="accent2" w:themeFillTint="33"/>
          </w:tcPr>
          <w:p w:rsidR="00414C5C" w:rsidRPr="00812A4E" w:rsidRDefault="00414C5C" w:rsidP="004751F2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Adresse</w:t>
            </w:r>
            <w:r w:rsidR="004751F2">
              <w:rPr>
                <w:lang w:val="fr-CA"/>
              </w:rPr>
              <w:t>s qui vous appartiennent</w:t>
            </w:r>
          </w:p>
        </w:tc>
        <w:tc>
          <w:tcPr>
            <w:tcW w:w="5529" w:type="dxa"/>
            <w:tcBorders>
              <w:top w:val="single" w:sz="18" w:space="0" w:color="727CA3" w:themeColor="accent1"/>
            </w:tcBorders>
          </w:tcPr>
          <w:p w:rsidR="00414C5C" w:rsidRPr="00AC0D90" w:rsidRDefault="00722192" w:rsidP="00AC0D90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10.57.154.150       à      10.57.154.159</w:t>
            </w:r>
          </w:p>
        </w:tc>
      </w:tr>
      <w:tr w:rsidR="00414C5C" w:rsidRPr="00812A4E" w:rsidTr="00613A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shd w:val="clear" w:color="auto" w:fill="EBF0F5" w:themeFill="accent2" w:themeFillTint="33"/>
          </w:tcPr>
          <w:p w:rsidR="00414C5C" w:rsidRPr="00812A4E" w:rsidRDefault="00414C5C" w:rsidP="00613A4C">
            <w:pPr>
              <w:pStyle w:val="NormalEspace"/>
              <w:rPr>
                <w:lang w:val="fr-CA"/>
              </w:rPr>
            </w:pPr>
            <w:r w:rsidRPr="00812A4E">
              <w:rPr>
                <w:lang w:val="fr-CA"/>
              </w:rPr>
              <w:t>Masque</w:t>
            </w:r>
          </w:p>
        </w:tc>
        <w:tc>
          <w:tcPr>
            <w:tcW w:w="5529" w:type="dxa"/>
          </w:tcPr>
          <w:p w:rsidR="00414C5C" w:rsidRPr="00AC0D90" w:rsidRDefault="00722192" w:rsidP="00AC0D90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255.255.0.0</w:t>
            </w:r>
          </w:p>
        </w:tc>
      </w:tr>
    </w:tbl>
    <w:p w:rsidR="00AC0D90" w:rsidRPr="00D35EE4" w:rsidRDefault="00AC0D90" w:rsidP="00AC0D90">
      <w:pPr>
        <w:pStyle w:val="Titre2"/>
      </w:pPr>
      <w:bookmarkStart w:id="6" w:name="_Toc343097119"/>
      <w:bookmarkStart w:id="7" w:name="_Toc343104668"/>
      <w:bookmarkEnd w:id="5"/>
      <w:r>
        <w:t xml:space="preserve">Liste </w:t>
      </w:r>
      <w:r w:rsidRPr="00D35EE4">
        <w:t>des adresses</w:t>
      </w:r>
      <w:r>
        <w:t xml:space="preserve"> attribuées</w:t>
      </w:r>
      <w:bookmarkEnd w:id="6"/>
    </w:p>
    <w:tbl>
      <w:tblPr>
        <w:tblStyle w:val="Grilleclaire-Accent11"/>
        <w:tblW w:w="0" w:type="auto"/>
        <w:tblLook w:val="0200" w:firstRow="0" w:lastRow="0" w:firstColumn="0" w:lastColumn="0" w:noHBand="1" w:noVBand="0"/>
      </w:tblPr>
      <w:tblGrid>
        <w:gridCol w:w="4644"/>
        <w:gridCol w:w="5529"/>
      </w:tblGrid>
      <w:tr w:rsidR="00AC0D90" w:rsidRPr="00D35EE4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tcBorders>
              <w:top w:val="single" w:sz="18" w:space="0" w:color="727CA3" w:themeColor="accent1"/>
            </w:tcBorders>
            <w:shd w:val="clear" w:color="auto" w:fill="EBF0F5" w:themeFill="accent2" w:themeFillTint="33"/>
          </w:tcPr>
          <w:p w:rsidR="00AC0D90" w:rsidRPr="00D35EE4" w:rsidRDefault="00AC0D90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Serveur prof</w:t>
            </w:r>
          </w:p>
        </w:tc>
        <w:tc>
          <w:tcPr>
            <w:tcW w:w="5529" w:type="dxa"/>
            <w:tcBorders>
              <w:top w:val="single" w:sz="18" w:space="0" w:color="727CA3" w:themeColor="accent1"/>
            </w:tcBorders>
          </w:tcPr>
          <w:p w:rsidR="00AC0D90" w:rsidRPr="00D35EE4" w:rsidRDefault="004706BA" w:rsidP="00A72866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10.57.100.100</w:t>
            </w:r>
          </w:p>
        </w:tc>
      </w:tr>
      <w:tr w:rsidR="00AC0D90" w:rsidRPr="00D35EE4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shd w:val="clear" w:color="auto" w:fill="EBF0F5" w:themeFill="accent2" w:themeFillTint="33"/>
          </w:tcPr>
          <w:p w:rsidR="00AC0D90" w:rsidRPr="00D35EE4" w:rsidRDefault="00AC0D90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Serveur réel</w:t>
            </w:r>
          </w:p>
        </w:tc>
        <w:tc>
          <w:tcPr>
            <w:tcW w:w="5529" w:type="dxa"/>
          </w:tcPr>
          <w:p w:rsidR="00AC0D90" w:rsidRPr="00D35EE4" w:rsidRDefault="004706BA" w:rsidP="00A72866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10.57.154.150</w:t>
            </w:r>
          </w:p>
        </w:tc>
      </w:tr>
      <w:tr w:rsidR="00AC0D90" w:rsidRPr="00D35EE4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shd w:val="clear" w:color="auto" w:fill="EBF0F5" w:themeFill="accent2" w:themeFillTint="33"/>
          </w:tcPr>
          <w:p w:rsidR="00AC0D90" w:rsidRPr="00D35EE4" w:rsidRDefault="00AC0D90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Serveur 1</w:t>
            </w:r>
          </w:p>
        </w:tc>
        <w:tc>
          <w:tcPr>
            <w:tcW w:w="5529" w:type="dxa"/>
          </w:tcPr>
          <w:p w:rsidR="00AC0D90" w:rsidRPr="00D35EE4" w:rsidRDefault="004706BA" w:rsidP="00A72866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10.57.154.151</w:t>
            </w:r>
          </w:p>
        </w:tc>
      </w:tr>
      <w:tr w:rsidR="00AC0D90" w:rsidRPr="00D35EE4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44" w:type="dxa"/>
            <w:shd w:val="clear" w:color="auto" w:fill="EBF0F5" w:themeFill="accent2" w:themeFillTint="33"/>
          </w:tcPr>
          <w:p w:rsidR="00AC0D90" w:rsidRPr="00D35EE4" w:rsidRDefault="00AC0D90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Serveur 2</w:t>
            </w:r>
          </w:p>
        </w:tc>
        <w:tc>
          <w:tcPr>
            <w:tcW w:w="5529" w:type="dxa"/>
          </w:tcPr>
          <w:p w:rsidR="00AC0D90" w:rsidRPr="00D35EE4" w:rsidRDefault="004706BA" w:rsidP="00A72866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10.57.154.152</w:t>
            </w:r>
          </w:p>
        </w:tc>
      </w:tr>
      <w:bookmarkEnd w:id="7"/>
    </w:tbl>
    <w:p w:rsidR="00A72866" w:rsidRDefault="00A72866">
      <w:pP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</w:pPr>
    </w:p>
    <w:p w:rsidR="00A72866" w:rsidRDefault="00A72866">
      <w:pP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</w:pPr>
      <w: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  <w:br w:type="page"/>
      </w:r>
    </w:p>
    <w:p w:rsidR="00A72866" w:rsidRPr="00812A4E" w:rsidRDefault="00A72866" w:rsidP="00A72866">
      <w:pPr>
        <w:pStyle w:val="Titre1"/>
      </w:pPr>
      <w:r>
        <w:lastRenderedPageBreak/>
        <w:t>Rôles des serveurs</w:t>
      </w:r>
    </w:p>
    <w:p w:rsidR="00A72866" w:rsidRPr="00D35EE4" w:rsidRDefault="00A72866" w:rsidP="00A72866">
      <w:pPr>
        <w:pStyle w:val="Titre2"/>
      </w:pPr>
    </w:p>
    <w:tbl>
      <w:tblPr>
        <w:tblStyle w:val="Grilleclaire-Accent11"/>
        <w:tblW w:w="0" w:type="auto"/>
        <w:tblLook w:val="0200" w:firstRow="0" w:lastRow="0" w:firstColumn="0" w:lastColumn="0" w:noHBand="1" w:noVBand="0"/>
      </w:tblPr>
      <w:tblGrid>
        <w:gridCol w:w="2358"/>
        <w:gridCol w:w="2250"/>
        <w:gridCol w:w="5670"/>
      </w:tblGrid>
      <w:tr w:rsidR="00A72866" w:rsidRPr="00D35EE4" w:rsidTr="00172D4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8" w:type="dxa"/>
            <w:tcBorders>
              <w:top w:val="single" w:sz="18" w:space="0" w:color="727CA3" w:themeColor="accent1"/>
            </w:tcBorders>
            <w:shd w:val="clear" w:color="auto" w:fill="EBF0F5" w:themeFill="accent2" w:themeFillTint="33"/>
          </w:tcPr>
          <w:p w:rsidR="00A72866" w:rsidRPr="00172D4B" w:rsidRDefault="00A72866" w:rsidP="00172D4B">
            <w:pPr>
              <w:pStyle w:val="NormalEspace"/>
              <w:jc w:val="center"/>
              <w:rPr>
                <w:b/>
                <w:lang w:val="fr-CA"/>
              </w:rPr>
            </w:pPr>
            <w:r w:rsidRPr="00172D4B">
              <w:rPr>
                <w:b/>
                <w:lang w:val="fr-CA"/>
              </w:rPr>
              <w:t>Nom générique</w:t>
            </w:r>
          </w:p>
        </w:tc>
        <w:tc>
          <w:tcPr>
            <w:tcW w:w="2250" w:type="dxa"/>
            <w:tcBorders>
              <w:top w:val="single" w:sz="18" w:space="0" w:color="727CA3" w:themeColor="accent1"/>
            </w:tcBorders>
            <w:shd w:val="clear" w:color="auto" w:fill="EBF0F5" w:themeFill="accent2" w:themeFillTint="33"/>
          </w:tcPr>
          <w:p w:rsidR="00A72866" w:rsidRPr="00172D4B" w:rsidRDefault="00A72866" w:rsidP="00172D4B">
            <w:pPr>
              <w:pStyle w:val="NormalEspa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fr-CA"/>
              </w:rPr>
            </w:pPr>
            <w:r w:rsidRPr="00172D4B">
              <w:rPr>
                <w:b/>
                <w:lang w:val="fr-CA"/>
              </w:rPr>
              <w:t>Nom</w:t>
            </w:r>
            <w:r w:rsidR="008B3357" w:rsidRPr="00172D4B">
              <w:rPr>
                <w:b/>
                <w:lang w:val="fr-CA"/>
              </w:rPr>
              <w:t xml:space="preserve"> réel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70" w:type="dxa"/>
            <w:tcBorders>
              <w:top w:val="single" w:sz="18" w:space="0" w:color="727CA3" w:themeColor="accent1"/>
            </w:tcBorders>
            <w:shd w:val="clear" w:color="auto" w:fill="EBF0F5" w:themeFill="accent2" w:themeFillTint="33"/>
          </w:tcPr>
          <w:p w:rsidR="00A72866" w:rsidRPr="00172D4B" w:rsidRDefault="00A72866" w:rsidP="00172D4B">
            <w:pPr>
              <w:pStyle w:val="NormalEspace"/>
              <w:jc w:val="center"/>
              <w:rPr>
                <w:b/>
                <w:lang w:val="fr-CA"/>
              </w:rPr>
            </w:pPr>
            <w:r w:rsidRPr="00172D4B">
              <w:rPr>
                <w:b/>
                <w:lang w:val="fr-CA"/>
              </w:rPr>
              <w:t>Rôles</w:t>
            </w:r>
          </w:p>
        </w:tc>
      </w:tr>
      <w:tr w:rsidR="00A72866" w:rsidRPr="00D35EE4" w:rsidTr="00A72866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8" w:type="dxa"/>
            <w:tcBorders>
              <w:top w:val="single" w:sz="18" w:space="0" w:color="727CA3" w:themeColor="accent1"/>
            </w:tcBorders>
            <w:shd w:val="clear" w:color="auto" w:fill="EBF0F5" w:themeFill="accent2" w:themeFillTint="33"/>
          </w:tcPr>
          <w:p w:rsidR="00A72866" w:rsidRPr="00D35EE4" w:rsidRDefault="00A72866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Serveur prof</w:t>
            </w:r>
          </w:p>
        </w:tc>
        <w:tc>
          <w:tcPr>
            <w:tcW w:w="2250" w:type="dxa"/>
            <w:tcBorders>
              <w:top w:val="single" w:sz="18" w:space="0" w:color="727CA3" w:themeColor="accent1"/>
            </w:tcBorders>
          </w:tcPr>
          <w:p w:rsidR="00A72866" w:rsidRDefault="00141A6D" w:rsidP="00A72866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529Prof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70" w:type="dxa"/>
            <w:tcBorders>
              <w:top w:val="single" w:sz="18" w:space="0" w:color="727CA3" w:themeColor="accent1"/>
            </w:tcBorders>
            <w:shd w:val="clear" w:color="auto" w:fill="auto"/>
          </w:tcPr>
          <w:p w:rsidR="00A72866" w:rsidRDefault="00141A6D" w:rsidP="00A72866">
            <w:pPr>
              <w:pStyle w:val="Rponse"/>
            </w:pPr>
            <w:r>
              <w:t>DNS et IIS</w:t>
            </w:r>
          </w:p>
        </w:tc>
      </w:tr>
      <w:tr w:rsidR="00A72866" w:rsidRPr="00D35EE4" w:rsidTr="00A72866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8" w:type="dxa"/>
            <w:shd w:val="clear" w:color="auto" w:fill="EBF0F5" w:themeFill="accent2" w:themeFillTint="33"/>
          </w:tcPr>
          <w:p w:rsidR="00A72866" w:rsidRPr="00D35EE4" w:rsidRDefault="00A72866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Serveur réel</w:t>
            </w:r>
          </w:p>
        </w:tc>
        <w:tc>
          <w:tcPr>
            <w:tcW w:w="2250" w:type="dxa"/>
          </w:tcPr>
          <w:p w:rsidR="00A72866" w:rsidRPr="00D35EE4" w:rsidRDefault="00141A6D" w:rsidP="00141A6D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529R</w:t>
            </w:r>
            <w:r w:rsidRPr="00141A6D">
              <w:t>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70" w:type="dxa"/>
            <w:shd w:val="clear" w:color="auto" w:fill="auto"/>
          </w:tcPr>
          <w:p w:rsidR="00A72866" w:rsidRDefault="00141A6D" w:rsidP="00A72866">
            <w:pPr>
              <w:pStyle w:val="Rponse"/>
            </w:pPr>
            <w:r>
              <w:t>DNS</w:t>
            </w:r>
            <w:r w:rsidR="007C5399">
              <w:t xml:space="preserve"> + Hyper-V</w:t>
            </w:r>
          </w:p>
        </w:tc>
      </w:tr>
      <w:tr w:rsidR="00A72866" w:rsidRPr="00D35EE4" w:rsidTr="00A72866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8" w:type="dxa"/>
            <w:shd w:val="clear" w:color="auto" w:fill="EBF0F5" w:themeFill="accent2" w:themeFillTint="33"/>
          </w:tcPr>
          <w:p w:rsidR="00A72866" w:rsidRPr="00D35EE4" w:rsidRDefault="00A72866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Serveur 1</w:t>
            </w:r>
          </w:p>
        </w:tc>
        <w:tc>
          <w:tcPr>
            <w:tcW w:w="2250" w:type="dxa"/>
          </w:tcPr>
          <w:p w:rsidR="00A72866" w:rsidRPr="00D35EE4" w:rsidRDefault="00141A6D" w:rsidP="00141A6D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41A6D">
              <w:t>529S</w:t>
            </w:r>
            <w:r>
              <w:t>1</w:t>
            </w:r>
            <w:r w:rsidRPr="00141A6D">
              <w:t>V29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70" w:type="dxa"/>
            <w:shd w:val="clear" w:color="auto" w:fill="auto"/>
          </w:tcPr>
          <w:p w:rsidR="00A72866" w:rsidRDefault="00141A6D" w:rsidP="00A72866">
            <w:pPr>
              <w:pStyle w:val="Rponse"/>
            </w:pPr>
            <w:r>
              <w:t>IIS</w:t>
            </w:r>
          </w:p>
        </w:tc>
      </w:tr>
      <w:tr w:rsidR="00A72866" w:rsidRPr="00D35EE4" w:rsidTr="00A72866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8" w:type="dxa"/>
            <w:shd w:val="clear" w:color="auto" w:fill="EBF0F5" w:themeFill="accent2" w:themeFillTint="33"/>
          </w:tcPr>
          <w:p w:rsidR="00A72866" w:rsidRPr="00D35EE4" w:rsidRDefault="00A72866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Serveur 2</w:t>
            </w:r>
          </w:p>
        </w:tc>
        <w:tc>
          <w:tcPr>
            <w:tcW w:w="2250" w:type="dxa"/>
          </w:tcPr>
          <w:p w:rsidR="00A72866" w:rsidRPr="00D35EE4" w:rsidRDefault="00141A6D" w:rsidP="00A72866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529S2</w:t>
            </w:r>
            <w:r w:rsidRPr="00141A6D">
              <w:t>V29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70" w:type="dxa"/>
            <w:shd w:val="clear" w:color="auto" w:fill="auto"/>
          </w:tcPr>
          <w:p w:rsidR="00A72866" w:rsidRDefault="00141A6D" w:rsidP="00A72866">
            <w:pPr>
              <w:pStyle w:val="Rponse"/>
            </w:pPr>
            <w:r>
              <w:t>DNS</w:t>
            </w:r>
            <w:r w:rsidR="007C5399">
              <w:t xml:space="preserve"> + Routeur</w:t>
            </w:r>
            <w:bookmarkStart w:id="8" w:name="_GoBack"/>
            <w:bookmarkEnd w:id="8"/>
          </w:p>
        </w:tc>
      </w:tr>
      <w:tr w:rsidR="00A72866" w:rsidRPr="00D35EE4" w:rsidTr="00A72866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8" w:type="dxa"/>
            <w:shd w:val="clear" w:color="auto" w:fill="EBF0F5" w:themeFill="accent2" w:themeFillTint="33"/>
          </w:tcPr>
          <w:p w:rsidR="00A72866" w:rsidRPr="00D35EE4" w:rsidRDefault="00A72866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3</w:t>
            </w:r>
          </w:p>
        </w:tc>
        <w:tc>
          <w:tcPr>
            <w:tcW w:w="2250" w:type="dxa"/>
          </w:tcPr>
          <w:p w:rsidR="00A72866" w:rsidRPr="00141A6D" w:rsidRDefault="00141A6D" w:rsidP="00A72866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41A6D">
              <w:t>529S3V29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70" w:type="dxa"/>
            <w:shd w:val="clear" w:color="auto" w:fill="auto"/>
          </w:tcPr>
          <w:p w:rsidR="00A72866" w:rsidRDefault="00141A6D" w:rsidP="00A72866">
            <w:pPr>
              <w:pStyle w:val="Rponse"/>
            </w:pPr>
            <w:r>
              <w:t>DHCP</w:t>
            </w:r>
          </w:p>
        </w:tc>
      </w:tr>
    </w:tbl>
    <w:p w:rsidR="00A72866" w:rsidRDefault="00A72866" w:rsidP="00893EB1">
      <w:pPr>
        <w:rPr>
          <w:rFonts w:eastAsiaTheme="majorEastAsia"/>
        </w:rPr>
      </w:pPr>
    </w:p>
    <w:sectPr w:rsidR="00A72866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2ED4" w:rsidRDefault="00972ED4">
      <w:pPr>
        <w:spacing w:after="0" w:line="240" w:lineRule="auto"/>
      </w:pPr>
      <w:r>
        <w:separator/>
      </w:r>
    </w:p>
  </w:endnote>
  <w:endnote w:type="continuationSeparator" w:id="0">
    <w:p w:rsidR="00972ED4" w:rsidRDefault="00972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3AE3D0C2-CE47-4818-B448-6CD811550ED2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45BC44D7-5E16-48C0-9F53-61CCCECDF441}"/>
    <w:embedBold r:id="rId3" w:fontKey="{7D6EFC19-960F-4979-87BA-FD93E50FD359}"/>
    <w:embedItalic r:id="rId4" w:fontKey="{A2809C0A-70C1-44B6-BC41-64A6C1FCAFB3}"/>
    <w:embedBoldItalic r:id="rId5" w:fontKey="{DFC414FB-A285-4D24-A0A2-48D8FAB32070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91CCBF06-BEB0-4493-94C3-2EC98B3BFE11}"/>
    <w:embedBold r:id="rId7" w:subsetted="1" w:fontKey="{4A953A02-9FC6-439F-98E1-D6290A9D9A3F}"/>
  </w:font>
  <w:font w:name="Biondi">
    <w:altName w:val="Segoe Script"/>
    <w:charset w:val="00"/>
    <w:family w:val="auto"/>
    <w:pitch w:val="variable"/>
    <w:sig w:usb0="00000003" w:usb1="0000004A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14A51CEC-6DAE-4552-A2AB-B7F0FB84FA3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AE6F9E" w:rsidRPr="00AE6F9E">
      <w:rPr>
        <w:noProof/>
        <w:lang w:val="fr-FR"/>
      </w:rPr>
      <w:t>3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40248748" wp14:editId="5466B8BC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 xmlns:w15="http://schemas.microsoft.com/office/word/2012/wordml">
          <w:pict>
            <v:group w14:anchorId="5D637956"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972ED4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5E1A64">
          <w:rPr>
            <w:color w:val="727CA3" w:themeColor="accent1"/>
          </w:rPr>
          <w:t>Jean-William Perreault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="007C5399" w:rsidRPr="007C5399">
      <w:rPr>
        <w:noProof/>
        <w:color w:val="727CA3" w:themeColor="accent1"/>
        <w:lang w:val="fr-FR"/>
      </w:rPr>
      <w:t>3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2ED4" w:rsidRDefault="00972ED4">
      <w:pPr>
        <w:spacing w:after="0" w:line="240" w:lineRule="auto"/>
      </w:pPr>
      <w:r>
        <w:separator/>
      </w:r>
    </w:p>
  </w:footnote>
  <w:footnote w:type="continuationSeparator" w:id="0">
    <w:p w:rsidR="00972ED4" w:rsidRDefault="00972E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972ED4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51FFC" w:rsidRPr="00951FFC">
          <w:rPr>
            <w:color w:val="727CA3" w:themeColor="accent1"/>
          </w:rPr>
          <w:t>Plan d’adressage et rôles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4E2021">
          <w:rPr>
            <w:color w:val="727CA3" w:themeColor="accent1"/>
            <w:lang w:val="fr-FR"/>
          </w:rPr>
          <w:t>Automne 2014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10CB3"/>
    <w:rsid w:val="0002141C"/>
    <w:rsid w:val="000278E9"/>
    <w:rsid w:val="00036CEF"/>
    <w:rsid w:val="00041048"/>
    <w:rsid w:val="00053D30"/>
    <w:rsid w:val="000616B5"/>
    <w:rsid w:val="000637BF"/>
    <w:rsid w:val="00080523"/>
    <w:rsid w:val="00084BC1"/>
    <w:rsid w:val="00086ABF"/>
    <w:rsid w:val="000A4FD7"/>
    <w:rsid w:val="000A552B"/>
    <w:rsid w:val="000A62DF"/>
    <w:rsid w:val="000A7927"/>
    <w:rsid w:val="000A7A7B"/>
    <w:rsid w:val="000C2306"/>
    <w:rsid w:val="000C54D9"/>
    <w:rsid w:val="000F4DEA"/>
    <w:rsid w:val="00115EDF"/>
    <w:rsid w:val="00126B45"/>
    <w:rsid w:val="001306E3"/>
    <w:rsid w:val="00133079"/>
    <w:rsid w:val="001344BC"/>
    <w:rsid w:val="001356C7"/>
    <w:rsid w:val="00141A6D"/>
    <w:rsid w:val="00142A89"/>
    <w:rsid w:val="00165B63"/>
    <w:rsid w:val="001729F9"/>
    <w:rsid w:val="00172D4B"/>
    <w:rsid w:val="001865E7"/>
    <w:rsid w:val="00194232"/>
    <w:rsid w:val="0019481D"/>
    <w:rsid w:val="001A476C"/>
    <w:rsid w:val="001A5A3B"/>
    <w:rsid w:val="001B1E4D"/>
    <w:rsid w:val="001B4741"/>
    <w:rsid w:val="001E077C"/>
    <w:rsid w:val="001E349B"/>
    <w:rsid w:val="00202C45"/>
    <w:rsid w:val="002143AF"/>
    <w:rsid w:val="00233EE2"/>
    <w:rsid w:val="00243640"/>
    <w:rsid w:val="00262908"/>
    <w:rsid w:val="002A5C01"/>
    <w:rsid w:val="002B405C"/>
    <w:rsid w:val="002B5090"/>
    <w:rsid w:val="002B6CD0"/>
    <w:rsid w:val="002C5D70"/>
    <w:rsid w:val="002F404D"/>
    <w:rsid w:val="002F5BB2"/>
    <w:rsid w:val="00302912"/>
    <w:rsid w:val="003122DF"/>
    <w:rsid w:val="003139AC"/>
    <w:rsid w:val="00315E05"/>
    <w:rsid w:val="00320D1F"/>
    <w:rsid w:val="0032199E"/>
    <w:rsid w:val="003225E1"/>
    <w:rsid w:val="00322D11"/>
    <w:rsid w:val="00322E22"/>
    <w:rsid w:val="00343730"/>
    <w:rsid w:val="00350990"/>
    <w:rsid w:val="00350A6E"/>
    <w:rsid w:val="003512FC"/>
    <w:rsid w:val="00354828"/>
    <w:rsid w:val="00361394"/>
    <w:rsid w:val="00363302"/>
    <w:rsid w:val="00386834"/>
    <w:rsid w:val="00391E13"/>
    <w:rsid w:val="0039446D"/>
    <w:rsid w:val="003A2228"/>
    <w:rsid w:val="003A43D9"/>
    <w:rsid w:val="003C736A"/>
    <w:rsid w:val="003D4DB7"/>
    <w:rsid w:val="003E4B23"/>
    <w:rsid w:val="003E6A63"/>
    <w:rsid w:val="003E6AF6"/>
    <w:rsid w:val="0040274A"/>
    <w:rsid w:val="00414C5C"/>
    <w:rsid w:val="0043202E"/>
    <w:rsid w:val="004346FD"/>
    <w:rsid w:val="00446B6D"/>
    <w:rsid w:val="0045223D"/>
    <w:rsid w:val="004630CA"/>
    <w:rsid w:val="00463868"/>
    <w:rsid w:val="00466A32"/>
    <w:rsid w:val="004706BA"/>
    <w:rsid w:val="004715E4"/>
    <w:rsid w:val="004751F2"/>
    <w:rsid w:val="00483607"/>
    <w:rsid w:val="0049513F"/>
    <w:rsid w:val="004B19CC"/>
    <w:rsid w:val="004B52E7"/>
    <w:rsid w:val="004B58FF"/>
    <w:rsid w:val="004B5A06"/>
    <w:rsid w:val="004C67D7"/>
    <w:rsid w:val="004D5BA7"/>
    <w:rsid w:val="004D6855"/>
    <w:rsid w:val="004E06D2"/>
    <w:rsid w:val="004E0A2A"/>
    <w:rsid w:val="004E2021"/>
    <w:rsid w:val="004E6FA4"/>
    <w:rsid w:val="004F52A4"/>
    <w:rsid w:val="00500CC0"/>
    <w:rsid w:val="005011C8"/>
    <w:rsid w:val="00502785"/>
    <w:rsid w:val="00514626"/>
    <w:rsid w:val="0052155B"/>
    <w:rsid w:val="0053066C"/>
    <w:rsid w:val="0053452E"/>
    <w:rsid w:val="00546D40"/>
    <w:rsid w:val="00554EC6"/>
    <w:rsid w:val="005802C5"/>
    <w:rsid w:val="005846C9"/>
    <w:rsid w:val="005A29AD"/>
    <w:rsid w:val="005B278C"/>
    <w:rsid w:val="005B64F7"/>
    <w:rsid w:val="005B7E1A"/>
    <w:rsid w:val="005C2D47"/>
    <w:rsid w:val="005C3422"/>
    <w:rsid w:val="005C7158"/>
    <w:rsid w:val="005D44AE"/>
    <w:rsid w:val="005D65FC"/>
    <w:rsid w:val="005E1A64"/>
    <w:rsid w:val="005E24F6"/>
    <w:rsid w:val="005E4680"/>
    <w:rsid w:val="005F342F"/>
    <w:rsid w:val="005F5707"/>
    <w:rsid w:val="0060038C"/>
    <w:rsid w:val="00620D58"/>
    <w:rsid w:val="0062567E"/>
    <w:rsid w:val="00630BFB"/>
    <w:rsid w:val="00654598"/>
    <w:rsid w:val="00670D3E"/>
    <w:rsid w:val="00675711"/>
    <w:rsid w:val="00685C2E"/>
    <w:rsid w:val="006A1458"/>
    <w:rsid w:val="006C1BF5"/>
    <w:rsid w:val="006C1E2E"/>
    <w:rsid w:val="00703D3D"/>
    <w:rsid w:val="007157BA"/>
    <w:rsid w:val="0072044C"/>
    <w:rsid w:val="00722192"/>
    <w:rsid w:val="00722E9B"/>
    <w:rsid w:val="007423D3"/>
    <w:rsid w:val="00743388"/>
    <w:rsid w:val="007523E6"/>
    <w:rsid w:val="007564F7"/>
    <w:rsid w:val="007614CC"/>
    <w:rsid w:val="007623B5"/>
    <w:rsid w:val="0077087B"/>
    <w:rsid w:val="00791EAE"/>
    <w:rsid w:val="007A37B2"/>
    <w:rsid w:val="007B0D7A"/>
    <w:rsid w:val="007C1D7A"/>
    <w:rsid w:val="007C2028"/>
    <w:rsid w:val="007C5153"/>
    <w:rsid w:val="007C5399"/>
    <w:rsid w:val="007F0098"/>
    <w:rsid w:val="00810C91"/>
    <w:rsid w:val="00812A4E"/>
    <w:rsid w:val="0083476C"/>
    <w:rsid w:val="008352BD"/>
    <w:rsid w:val="00844E11"/>
    <w:rsid w:val="00865DB6"/>
    <w:rsid w:val="00870DF2"/>
    <w:rsid w:val="00870FE7"/>
    <w:rsid w:val="0089078B"/>
    <w:rsid w:val="00893EB1"/>
    <w:rsid w:val="008A0297"/>
    <w:rsid w:val="008A375D"/>
    <w:rsid w:val="008A5619"/>
    <w:rsid w:val="008A5FC4"/>
    <w:rsid w:val="008B2BF9"/>
    <w:rsid w:val="008B3357"/>
    <w:rsid w:val="008C3235"/>
    <w:rsid w:val="008D473B"/>
    <w:rsid w:val="008E11FF"/>
    <w:rsid w:val="008E1D54"/>
    <w:rsid w:val="008E3C14"/>
    <w:rsid w:val="008F376C"/>
    <w:rsid w:val="008F45F0"/>
    <w:rsid w:val="008F75A0"/>
    <w:rsid w:val="00907761"/>
    <w:rsid w:val="0091229A"/>
    <w:rsid w:val="00922599"/>
    <w:rsid w:val="009230C4"/>
    <w:rsid w:val="0094121F"/>
    <w:rsid w:val="00951FFC"/>
    <w:rsid w:val="00954C67"/>
    <w:rsid w:val="00956048"/>
    <w:rsid w:val="00963048"/>
    <w:rsid w:val="00972ED4"/>
    <w:rsid w:val="00975EF7"/>
    <w:rsid w:val="009838FA"/>
    <w:rsid w:val="00983DD9"/>
    <w:rsid w:val="009A2F75"/>
    <w:rsid w:val="009B03FD"/>
    <w:rsid w:val="009B65BB"/>
    <w:rsid w:val="009C6FA6"/>
    <w:rsid w:val="009D6ECF"/>
    <w:rsid w:val="009E0291"/>
    <w:rsid w:val="009E5D2E"/>
    <w:rsid w:val="009F0A9B"/>
    <w:rsid w:val="00A00D52"/>
    <w:rsid w:val="00A02F88"/>
    <w:rsid w:val="00A051DF"/>
    <w:rsid w:val="00A05260"/>
    <w:rsid w:val="00A160E7"/>
    <w:rsid w:val="00A235DE"/>
    <w:rsid w:val="00A27CD5"/>
    <w:rsid w:val="00A5797C"/>
    <w:rsid w:val="00A72866"/>
    <w:rsid w:val="00AA067C"/>
    <w:rsid w:val="00AA07D8"/>
    <w:rsid w:val="00AA2161"/>
    <w:rsid w:val="00AA493D"/>
    <w:rsid w:val="00AB1F47"/>
    <w:rsid w:val="00AB72FF"/>
    <w:rsid w:val="00AC0D90"/>
    <w:rsid w:val="00AC2DAA"/>
    <w:rsid w:val="00AC59A3"/>
    <w:rsid w:val="00AE1432"/>
    <w:rsid w:val="00AE6010"/>
    <w:rsid w:val="00AE6F9E"/>
    <w:rsid w:val="00AE7992"/>
    <w:rsid w:val="00AF7FE2"/>
    <w:rsid w:val="00B03246"/>
    <w:rsid w:val="00B03B84"/>
    <w:rsid w:val="00B1190A"/>
    <w:rsid w:val="00B1327A"/>
    <w:rsid w:val="00B15227"/>
    <w:rsid w:val="00B258F4"/>
    <w:rsid w:val="00B3453F"/>
    <w:rsid w:val="00B766AD"/>
    <w:rsid w:val="00B8219E"/>
    <w:rsid w:val="00B87546"/>
    <w:rsid w:val="00B94433"/>
    <w:rsid w:val="00B95EBC"/>
    <w:rsid w:val="00BA022F"/>
    <w:rsid w:val="00BA61FB"/>
    <w:rsid w:val="00BC1702"/>
    <w:rsid w:val="00BD151A"/>
    <w:rsid w:val="00BD3B3C"/>
    <w:rsid w:val="00BE2FD8"/>
    <w:rsid w:val="00BF4DF6"/>
    <w:rsid w:val="00C12036"/>
    <w:rsid w:val="00C145DF"/>
    <w:rsid w:val="00C15F6D"/>
    <w:rsid w:val="00C30345"/>
    <w:rsid w:val="00C53319"/>
    <w:rsid w:val="00C53FC0"/>
    <w:rsid w:val="00C562DF"/>
    <w:rsid w:val="00C63E96"/>
    <w:rsid w:val="00C64725"/>
    <w:rsid w:val="00C66A71"/>
    <w:rsid w:val="00C81277"/>
    <w:rsid w:val="00C820B3"/>
    <w:rsid w:val="00CA3B08"/>
    <w:rsid w:val="00CB1786"/>
    <w:rsid w:val="00CB2F83"/>
    <w:rsid w:val="00CB5505"/>
    <w:rsid w:val="00CC2F08"/>
    <w:rsid w:val="00CD3948"/>
    <w:rsid w:val="00CE3AA8"/>
    <w:rsid w:val="00D026B7"/>
    <w:rsid w:val="00D05F75"/>
    <w:rsid w:val="00D1763C"/>
    <w:rsid w:val="00D35EE4"/>
    <w:rsid w:val="00D42B05"/>
    <w:rsid w:val="00D50294"/>
    <w:rsid w:val="00D676BE"/>
    <w:rsid w:val="00D707A8"/>
    <w:rsid w:val="00D71B14"/>
    <w:rsid w:val="00D829F6"/>
    <w:rsid w:val="00D83F4A"/>
    <w:rsid w:val="00DB4495"/>
    <w:rsid w:val="00DB7D48"/>
    <w:rsid w:val="00DC1D69"/>
    <w:rsid w:val="00DC29CA"/>
    <w:rsid w:val="00DD0C8A"/>
    <w:rsid w:val="00E035AF"/>
    <w:rsid w:val="00E06B64"/>
    <w:rsid w:val="00E15B2D"/>
    <w:rsid w:val="00E239A3"/>
    <w:rsid w:val="00E3021F"/>
    <w:rsid w:val="00E364D5"/>
    <w:rsid w:val="00E44FC7"/>
    <w:rsid w:val="00E47150"/>
    <w:rsid w:val="00E50C80"/>
    <w:rsid w:val="00E52C48"/>
    <w:rsid w:val="00E54694"/>
    <w:rsid w:val="00E64113"/>
    <w:rsid w:val="00E72109"/>
    <w:rsid w:val="00E806C8"/>
    <w:rsid w:val="00E84512"/>
    <w:rsid w:val="00E92FE8"/>
    <w:rsid w:val="00EA43D0"/>
    <w:rsid w:val="00EB7E75"/>
    <w:rsid w:val="00EE1CAB"/>
    <w:rsid w:val="00EE65F2"/>
    <w:rsid w:val="00EE698F"/>
    <w:rsid w:val="00F074CE"/>
    <w:rsid w:val="00F15378"/>
    <w:rsid w:val="00F209C0"/>
    <w:rsid w:val="00F4233A"/>
    <w:rsid w:val="00F52CC3"/>
    <w:rsid w:val="00F60C2A"/>
    <w:rsid w:val="00F62800"/>
    <w:rsid w:val="00F7193D"/>
    <w:rsid w:val="00F722D8"/>
    <w:rsid w:val="00F77ECB"/>
    <w:rsid w:val="00F91ABB"/>
    <w:rsid w:val="00FA3253"/>
    <w:rsid w:val="00FB34E6"/>
    <w:rsid w:val="00FC568A"/>
    <w:rsid w:val="00FC6288"/>
    <w:rsid w:val="00FC6D0E"/>
    <w:rsid w:val="00FE3B77"/>
    <w:rsid w:val="00FF1B7F"/>
    <w:rsid w:val="00FF2C2D"/>
    <w:rsid w:val="00FF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A05260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A05260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RepSylvie">
    <w:name w:val="Rep Sylvie"/>
    <w:basedOn w:val="NormalEspace"/>
    <w:link w:val="RepSylvieCar"/>
    <w:qFormat/>
    <w:rsid w:val="00AC0D90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AC0D90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A05260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A05260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RepSylvie">
    <w:name w:val="Rep Sylvie"/>
    <w:basedOn w:val="NormalEspace"/>
    <w:link w:val="RepSylvieCar"/>
    <w:qFormat/>
    <w:rsid w:val="00AC0D90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AC0D90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Automne 2014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20F9001D-1D7C-4C8C-8400-E3121C9D0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38</TotalTime>
  <Pages>4</Pages>
  <Words>220</Words>
  <Characters>1215</Characters>
  <Application>Microsoft Office Word</Application>
  <DocSecurity>0</DocSecurity>
  <Lines>10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 d’adressage et rôles</vt:lpstr>
      <vt:lpstr/>
    </vt:vector>
  </TitlesOfParts>
  <Manager>Jean-William Perreault</Manager>
  <Company>Famille</Company>
  <LinksUpToDate>false</LinksUpToDate>
  <CharactersWithSpaces>1433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d’adressage et rôles</dc:title>
  <dc:subject>Projet réseau 420-B54</dc:subject>
  <dc:creator>Famille</dc:creator>
  <cp:lastModifiedBy>Administrateur</cp:lastModifiedBy>
  <cp:revision>29</cp:revision>
  <cp:lastPrinted>2013-11-17T13:38:00Z</cp:lastPrinted>
  <dcterms:created xsi:type="dcterms:W3CDTF">2013-11-02T21:40:00Z</dcterms:created>
  <dcterms:modified xsi:type="dcterms:W3CDTF">2014-11-19T13:26:00Z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