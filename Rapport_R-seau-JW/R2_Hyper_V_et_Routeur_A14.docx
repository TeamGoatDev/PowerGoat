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b/>
          <w:bCs/>
          <w:i/>
          <w:color w:val="727CA3" w:themeColor="accent1"/>
          <w:sz w:val="48"/>
          <w:szCs w:val="32"/>
        </w:rPr>
        <w:id w:val="154042960"/>
        <w:docPartObj>
          <w:docPartGallery w:val="Cover Pages"/>
          <w:docPartUnique/>
        </w:docPartObj>
      </w:sdtPr>
      <w:sdtEndPr>
        <w:rPr>
          <w:color w:val="8A8A9C" w:themeColor="text2"/>
          <w:spacing w:val="5"/>
          <w:kern w:val="28"/>
          <w:sz w:val="96"/>
          <w:szCs w:val="96"/>
          <w14:ligatures w14:val="standardContextual"/>
          <w14:cntxtAlts/>
        </w:rPr>
      </w:sdtEndPr>
      <w:sdtContent>
        <w:p w:rsidR="00EE698F" w:rsidRPr="00D35EE4" w:rsidRDefault="00EE698F"/>
        <w:tbl>
          <w:tblPr>
            <w:tblpPr w:leftFromText="187" w:rightFromText="187" w:bottomFromText="720" w:horzAnchor="page" w:tblpXSpec="center" w:tblpYSpec="center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859"/>
          </w:tblGrid>
          <w:tr w:rsidR="00EE698F" w:rsidRPr="00D35EE4" w:rsidTr="000C2306">
            <w:trPr>
              <w:trHeight w:val="1871"/>
            </w:trPr>
            <w:tc>
              <w:tcPr>
                <w:tcW w:w="9859" w:type="dxa"/>
                <w:tcBorders>
                  <w:top w:val="single" w:sz="12" w:space="0" w:color="8A8A9C" w:themeColor="text2"/>
                  <w:bottom w:val="single" w:sz="12" w:space="0" w:color="8A8A9C" w:themeColor="text2"/>
                </w:tcBorders>
                <w:vAlign w:val="center"/>
              </w:tcPr>
              <w:sdt>
                <w:sdtPr>
                  <w:rPr>
                    <w:sz w:val="96"/>
                    <w:szCs w:val="96"/>
                  </w:rPr>
                  <w:alias w:val="Titre"/>
                  <w:id w:val="-308007970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E698F" w:rsidRPr="00D35EE4" w:rsidRDefault="00E52FFA" w:rsidP="00E52FFA">
                    <w:pPr>
                      <w:pStyle w:val="Titre"/>
                      <w:jc w:val="center"/>
                      <w:rPr>
                        <w:sz w:val="96"/>
                      </w:rPr>
                    </w:pPr>
                    <w:r>
                      <w:rPr>
                        <w:sz w:val="96"/>
                        <w:szCs w:val="96"/>
                      </w:rPr>
                      <w:t>Hyper V et routeur</w:t>
                    </w:r>
                  </w:p>
                </w:sdtContent>
              </w:sdt>
            </w:tc>
          </w:tr>
          <w:tr w:rsidR="00EE698F" w:rsidRPr="00D35EE4" w:rsidTr="000C2306">
            <w:trPr>
              <w:trHeight w:val="1134"/>
            </w:trPr>
            <w:sdt>
              <w:sdtPr>
                <w:rPr>
                  <w:sz w:val="36"/>
                  <w:szCs w:val="36"/>
                </w:rPr>
                <w:alias w:val="Objet "/>
                <w:tag w:val=""/>
                <w:id w:val="-615824916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tcBorders>
                      <w:top w:val="single" w:sz="2" w:space="0" w:color="E7E7EB" w:themeColor="background2"/>
                      <w:bottom w:val="single" w:sz="12" w:space="0" w:color="8A8A9C" w:themeColor="text2"/>
                    </w:tcBorders>
                    <w:vAlign w:val="center"/>
                  </w:tcPr>
                  <w:p w:rsidR="00EE698F" w:rsidRPr="00D35EE4" w:rsidRDefault="000A4FD7" w:rsidP="00592BC5">
                    <w:pPr>
                      <w:pStyle w:val="Sous-titre"/>
                      <w:jc w:val="center"/>
                      <w:rPr>
                        <w:sz w:val="36"/>
                        <w:szCs w:val="36"/>
                      </w:rPr>
                    </w:pPr>
                    <w:r w:rsidRPr="00D35EE4">
                      <w:rPr>
                        <w:sz w:val="36"/>
                        <w:szCs w:val="36"/>
                      </w:rPr>
                      <w:t>Projet réseau 420-</w:t>
                    </w:r>
                    <w:r w:rsidR="00592BC5">
                      <w:rPr>
                        <w:sz w:val="36"/>
                        <w:szCs w:val="36"/>
                      </w:rPr>
                      <w:t>B54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tcBorders>
                  <w:top w:val="single" w:sz="2" w:space="0" w:color="E7E7EB" w:themeColor="background2"/>
                </w:tcBorders>
                <w:vAlign w:val="bottom"/>
              </w:tcPr>
              <w:p w:rsidR="00EE698F" w:rsidRPr="00D35EE4" w:rsidRDefault="00EE698F" w:rsidP="000C2306"/>
            </w:tc>
          </w:tr>
          <w:tr w:rsidR="00EE698F" w:rsidRPr="00D35EE4" w:rsidTr="000C2306">
            <w:sdt>
              <w:sdtPr>
                <w:rPr>
                  <w:sz w:val="32"/>
                </w:rPr>
                <w:alias w:val="Responsable"/>
                <w:tag w:val=""/>
                <w:id w:val="-734233180"/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tc>
                  <w:tcPr>
                    <w:tcW w:w="0" w:type="auto"/>
                    <w:vAlign w:val="center"/>
                  </w:tcPr>
                  <w:p w:rsidR="00EE698F" w:rsidRPr="00D35EE4" w:rsidRDefault="007916F3" w:rsidP="007916F3">
                    <w:pPr>
                      <w:jc w:val="center"/>
                    </w:pPr>
                    <w:r>
                      <w:rPr>
                        <w:sz w:val="32"/>
                      </w:rPr>
                      <w:t>Jean-William Perreault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vAlign w:val="bottom"/>
              </w:tcPr>
              <w:p w:rsidR="00EE698F" w:rsidRPr="00D35EE4" w:rsidRDefault="00EE698F" w:rsidP="000C2306">
                <w:pPr>
                  <w:jc w:val="center"/>
                </w:pPr>
              </w:p>
            </w:tc>
          </w:tr>
          <w:tr w:rsidR="000A4FD7" w:rsidRPr="00D35EE4" w:rsidTr="000C2306">
            <w:trPr>
              <w:trHeight w:val="680"/>
            </w:trPr>
            <w:sdt>
              <w:sdtPr>
                <w:alias w:val="Date de publication"/>
                <w:tag w:val=""/>
                <w:id w:val="-394597548"/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:rsidR="000A4FD7" w:rsidRPr="00D35EE4" w:rsidRDefault="002B606C" w:rsidP="002B606C">
                    <w:pPr>
                      <w:jc w:val="center"/>
                    </w:pPr>
                    <w:r>
                      <w:t>Automne</w:t>
                    </w:r>
                    <w:r w:rsidR="000A4FD7" w:rsidRPr="00D35EE4">
                      <w:t xml:space="preserve"> 201</w:t>
                    </w:r>
                    <w:r w:rsidR="0082178D">
                      <w:t>4</w:t>
                    </w:r>
                  </w:p>
                </w:tc>
              </w:sdtContent>
            </w:sdt>
          </w:tr>
        </w:tbl>
        <w:p w:rsidR="00E52FFA" w:rsidRDefault="001356C7" w:rsidP="00E52FFA">
          <w:pPr>
            <w:pStyle w:val="Titre1"/>
            <w:rPr>
              <w:color w:val="8A8A9C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</w:pPr>
          <w:r w:rsidRPr="00D35EE4">
            <w:rPr>
              <w:color w:val="8A8A9C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  <w:br w:type="page"/>
          </w:r>
        </w:p>
      </w:sdtContent>
    </w:sdt>
    <w:bookmarkStart w:id="0" w:name="_Toc343097133" w:displacedByCustomXml="prev"/>
    <w:p w:rsidR="00E52FFA" w:rsidRPr="00D35EE4" w:rsidRDefault="00E52FFA" w:rsidP="00E52FFA">
      <w:pPr>
        <w:pStyle w:val="Titre1"/>
      </w:pPr>
      <w:r w:rsidRPr="00E52FFA">
        <w:lastRenderedPageBreak/>
        <w:t xml:space="preserve"> </w:t>
      </w:r>
      <w:r w:rsidRPr="00D35EE4">
        <w:t>Hyper V</w:t>
      </w:r>
      <w:bookmarkEnd w:id="0"/>
    </w:p>
    <w:p w:rsidR="00E52FFA" w:rsidRPr="00D35EE4" w:rsidRDefault="00E52FFA" w:rsidP="00E52FFA">
      <w:pPr>
        <w:pStyle w:val="Titre2"/>
      </w:pPr>
      <w:bookmarkStart w:id="1" w:name="_Toc343097134"/>
      <w:r w:rsidRPr="00D35EE4">
        <w:rPr>
          <w:rFonts w:eastAsia="Times New Roman"/>
        </w:rPr>
        <w:t>Paramètres du serveur</w:t>
      </w:r>
      <w:bookmarkEnd w:id="1"/>
    </w:p>
    <w:tbl>
      <w:tblPr>
        <w:tblStyle w:val="Grilledutableau"/>
        <w:tblW w:w="10356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792"/>
        <w:gridCol w:w="5564"/>
      </w:tblGrid>
      <w:tr w:rsidR="00E52FFA" w:rsidRPr="00D35EE4" w:rsidTr="00000F0B">
        <w:trPr>
          <w:trHeight w:val="139"/>
        </w:trPr>
        <w:tc>
          <w:tcPr>
            <w:tcW w:w="4792" w:type="dxa"/>
            <w:tcBorders>
              <w:bottom w:val="single" w:sz="8" w:space="0" w:color="727CA3" w:themeColor="accent1"/>
            </w:tcBorders>
            <w:shd w:val="clear" w:color="auto" w:fill="EBF0F5" w:themeFill="accent2" w:themeFillTint="33"/>
          </w:tcPr>
          <w:p w:rsidR="00E52FFA" w:rsidRPr="00D35EE4" w:rsidRDefault="00E52FFA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de la carte de gestion Hyper V</w:t>
            </w:r>
          </w:p>
        </w:tc>
        <w:tc>
          <w:tcPr>
            <w:tcW w:w="5564" w:type="dxa"/>
            <w:tcBorders>
              <w:bottom w:val="single" w:sz="8" w:space="0" w:color="727CA3" w:themeColor="accent1"/>
            </w:tcBorders>
          </w:tcPr>
          <w:p w:rsidR="00E52FFA" w:rsidRPr="00915D70" w:rsidRDefault="00AA1CFA" w:rsidP="00A93099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Ext  Gestion</w:t>
            </w:r>
          </w:p>
        </w:tc>
      </w:tr>
      <w:tr w:rsidR="00E52FFA" w:rsidRPr="00D35EE4" w:rsidTr="00000F0B">
        <w:trPr>
          <w:trHeight w:val="139"/>
        </w:trPr>
        <w:tc>
          <w:tcPr>
            <w:tcW w:w="4792" w:type="dxa"/>
            <w:tcBorders>
              <w:bottom w:val="single" w:sz="8" w:space="0" w:color="727CA3" w:themeColor="accent1"/>
            </w:tcBorders>
            <w:shd w:val="clear" w:color="auto" w:fill="EBF0F5" w:themeFill="accent2" w:themeFillTint="33"/>
          </w:tcPr>
          <w:p w:rsidR="00E52FFA" w:rsidRPr="00D35EE4" w:rsidRDefault="00E52FFA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de la carte de configuration IP</w:t>
            </w:r>
          </w:p>
        </w:tc>
        <w:tc>
          <w:tcPr>
            <w:tcW w:w="5564" w:type="dxa"/>
            <w:tcBorders>
              <w:bottom w:val="single" w:sz="8" w:space="0" w:color="727CA3" w:themeColor="accent1"/>
            </w:tcBorders>
          </w:tcPr>
          <w:p w:rsidR="00E52FFA" w:rsidRPr="00915D70" w:rsidRDefault="00AA1CFA" w:rsidP="00A93099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Ext Privé</w:t>
            </w:r>
          </w:p>
        </w:tc>
      </w:tr>
      <w:tr w:rsidR="00E52FFA" w:rsidRPr="00D35EE4" w:rsidTr="00000F0B">
        <w:trPr>
          <w:trHeight w:val="139"/>
        </w:trPr>
        <w:tc>
          <w:tcPr>
            <w:tcW w:w="4792" w:type="dxa"/>
            <w:tcBorders>
              <w:bottom w:val="single" w:sz="8" w:space="0" w:color="727CA3" w:themeColor="accent1"/>
            </w:tcBorders>
            <w:shd w:val="clear" w:color="auto" w:fill="EBF0F5" w:themeFill="accent2" w:themeFillTint="33"/>
          </w:tcPr>
          <w:p w:rsidR="00E52FFA" w:rsidRPr="00D35EE4" w:rsidRDefault="00E52FFA" w:rsidP="00915D70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Nom du </w:t>
            </w:r>
            <w:r w:rsidR="00915D70">
              <w:rPr>
                <w:lang w:val="fr-CA"/>
              </w:rPr>
              <w:t>commutateur</w:t>
            </w:r>
            <w:r w:rsidRPr="00D35EE4">
              <w:rPr>
                <w:lang w:val="fr-CA"/>
              </w:rPr>
              <w:t xml:space="preserve"> externe</w:t>
            </w:r>
          </w:p>
        </w:tc>
        <w:tc>
          <w:tcPr>
            <w:tcW w:w="5564" w:type="dxa"/>
            <w:tcBorders>
              <w:bottom w:val="single" w:sz="8" w:space="0" w:color="727CA3" w:themeColor="accent1"/>
            </w:tcBorders>
          </w:tcPr>
          <w:p w:rsidR="00E52FFA" w:rsidRPr="00D35EE4" w:rsidRDefault="00182D29" w:rsidP="00A93099">
            <w:pPr>
              <w:pStyle w:val="Rponse"/>
            </w:pPr>
            <w:r>
              <w:t>ResPublic</w:t>
            </w:r>
          </w:p>
        </w:tc>
      </w:tr>
      <w:tr w:rsidR="00E52FFA" w:rsidRPr="00D35EE4" w:rsidTr="00000F0B">
        <w:trPr>
          <w:trHeight w:val="139"/>
        </w:trPr>
        <w:tc>
          <w:tcPr>
            <w:tcW w:w="4792" w:type="dxa"/>
            <w:shd w:val="clear" w:color="auto" w:fill="EBF0F5" w:themeFill="accent2" w:themeFillTint="33"/>
          </w:tcPr>
          <w:p w:rsidR="00E52FFA" w:rsidRPr="00D35EE4" w:rsidRDefault="00E52FFA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Nom du </w:t>
            </w:r>
            <w:r w:rsidR="00915D70">
              <w:rPr>
                <w:lang w:val="fr-CA"/>
              </w:rPr>
              <w:t xml:space="preserve">commutateur </w:t>
            </w:r>
            <w:r w:rsidRPr="00D35EE4">
              <w:rPr>
                <w:lang w:val="fr-CA"/>
              </w:rPr>
              <w:t xml:space="preserve"> privé</w:t>
            </w:r>
          </w:p>
        </w:tc>
        <w:tc>
          <w:tcPr>
            <w:tcW w:w="5564" w:type="dxa"/>
          </w:tcPr>
          <w:p w:rsidR="00E52FFA" w:rsidRPr="00915D70" w:rsidRDefault="00182D29" w:rsidP="00A93099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ResPrivé</w:t>
            </w:r>
          </w:p>
        </w:tc>
      </w:tr>
      <w:tr w:rsidR="00E52FFA" w:rsidRPr="00D35EE4" w:rsidTr="00000F0B">
        <w:trPr>
          <w:trHeight w:val="139"/>
        </w:trPr>
        <w:tc>
          <w:tcPr>
            <w:tcW w:w="4792" w:type="dxa"/>
            <w:shd w:val="clear" w:color="auto" w:fill="EBF0F5" w:themeFill="accent2" w:themeFillTint="33"/>
          </w:tcPr>
          <w:p w:rsidR="00E52FFA" w:rsidRDefault="00915D70" w:rsidP="00915D70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Dossier pour l</w:t>
            </w:r>
            <w:r w:rsidR="00E52FFA" w:rsidRPr="00D35EE4">
              <w:rPr>
                <w:lang w:val="fr-CA"/>
              </w:rPr>
              <w:t>es disques</w:t>
            </w:r>
          </w:p>
          <w:p w:rsidR="00915D70" w:rsidRPr="00915D70" w:rsidRDefault="00915D70" w:rsidP="00915D70">
            <w:pPr>
              <w:pStyle w:val="NormalEspace"/>
              <w:rPr>
                <w:i/>
                <w:lang w:val="fr-CA"/>
              </w:rPr>
            </w:pPr>
            <w:r w:rsidRPr="00915D70">
              <w:rPr>
                <w:i/>
                <w:sz w:val="22"/>
                <w:lang w:val="fr-CA"/>
              </w:rPr>
              <w:t>(donner le chemin complet)</w:t>
            </w:r>
          </w:p>
        </w:tc>
        <w:tc>
          <w:tcPr>
            <w:tcW w:w="5564" w:type="dxa"/>
          </w:tcPr>
          <w:p w:rsidR="00E52FFA" w:rsidRPr="00915D70" w:rsidRDefault="00AA1CFA" w:rsidP="00A93099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C:/_VirDisque</w:t>
            </w:r>
          </w:p>
        </w:tc>
      </w:tr>
      <w:tr w:rsidR="00E52FFA" w:rsidRPr="00D35EE4" w:rsidTr="00000F0B">
        <w:trPr>
          <w:trHeight w:val="139"/>
        </w:trPr>
        <w:tc>
          <w:tcPr>
            <w:tcW w:w="4792" w:type="dxa"/>
            <w:tcBorders>
              <w:bottom w:val="single" w:sz="8" w:space="0" w:color="727CA3" w:themeColor="accent1"/>
            </w:tcBorders>
            <w:shd w:val="clear" w:color="auto" w:fill="EBF0F5" w:themeFill="accent2" w:themeFillTint="33"/>
          </w:tcPr>
          <w:p w:rsidR="00E52FFA" w:rsidRDefault="00915D70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Dossier pour l</w:t>
            </w:r>
            <w:r w:rsidR="00E52FFA" w:rsidRPr="00D35EE4">
              <w:rPr>
                <w:lang w:val="fr-CA"/>
              </w:rPr>
              <w:t>es ordinateurs</w:t>
            </w:r>
          </w:p>
          <w:p w:rsidR="00915D70" w:rsidRPr="00D35EE4" w:rsidRDefault="00915D70" w:rsidP="00000F0B">
            <w:pPr>
              <w:pStyle w:val="NormalEspace"/>
              <w:rPr>
                <w:lang w:val="fr-CA"/>
              </w:rPr>
            </w:pPr>
            <w:r w:rsidRPr="00915D70">
              <w:rPr>
                <w:i/>
                <w:sz w:val="22"/>
                <w:lang w:val="fr-CA"/>
              </w:rPr>
              <w:t>(donner le chemin complet)</w:t>
            </w:r>
          </w:p>
        </w:tc>
        <w:tc>
          <w:tcPr>
            <w:tcW w:w="5564" w:type="dxa"/>
            <w:tcBorders>
              <w:bottom w:val="single" w:sz="8" w:space="0" w:color="727CA3" w:themeColor="accent1"/>
            </w:tcBorders>
          </w:tcPr>
          <w:p w:rsidR="00E52FFA" w:rsidRPr="007916F3" w:rsidRDefault="00AA1CFA" w:rsidP="00A93099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C:/_VirOrdi</w:t>
            </w:r>
          </w:p>
        </w:tc>
      </w:tr>
    </w:tbl>
    <w:p w:rsidR="00E52FFA" w:rsidRPr="00D35EE4" w:rsidRDefault="00E52FFA" w:rsidP="00E52FFA">
      <w:pPr>
        <w:pStyle w:val="Titre2"/>
      </w:pPr>
      <w:bookmarkStart w:id="2" w:name="_Toc343097135"/>
      <w:r w:rsidRPr="00D35EE4">
        <w:rPr>
          <w:rFonts w:eastAsia="Times New Roman"/>
        </w:rPr>
        <w:t>Paramètres du serveur virtuel 1</w:t>
      </w:r>
      <w:bookmarkEnd w:id="2"/>
    </w:p>
    <w:tbl>
      <w:tblPr>
        <w:tblStyle w:val="Grilledutableau"/>
        <w:tblW w:w="10356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792"/>
        <w:gridCol w:w="5564"/>
      </w:tblGrid>
      <w:tr w:rsidR="00E52FFA" w:rsidRPr="00D35EE4" w:rsidTr="00000F0B">
        <w:trPr>
          <w:trHeight w:val="139"/>
        </w:trPr>
        <w:tc>
          <w:tcPr>
            <w:tcW w:w="4792" w:type="dxa"/>
            <w:tcBorders>
              <w:bottom w:val="single" w:sz="8" w:space="0" w:color="727CA3" w:themeColor="accent1"/>
            </w:tcBorders>
            <w:shd w:val="clear" w:color="auto" w:fill="EBF0F5" w:themeFill="accent2" w:themeFillTint="33"/>
          </w:tcPr>
          <w:p w:rsidR="00E52FFA" w:rsidRPr="00D35EE4" w:rsidRDefault="00E52FFA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dans la console</w:t>
            </w:r>
            <w:r w:rsidR="0082178D">
              <w:rPr>
                <w:lang w:val="fr-CA"/>
              </w:rPr>
              <w:t xml:space="preserve"> Hyper-V</w:t>
            </w:r>
          </w:p>
        </w:tc>
        <w:tc>
          <w:tcPr>
            <w:tcW w:w="5564" w:type="dxa"/>
            <w:tcBorders>
              <w:bottom w:val="single" w:sz="8" w:space="0" w:color="727CA3" w:themeColor="accent1"/>
            </w:tcBorders>
          </w:tcPr>
          <w:p w:rsidR="00E52FFA" w:rsidRPr="00D35EE4" w:rsidRDefault="0057498F" w:rsidP="00A93099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Serveur1</w:t>
            </w:r>
          </w:p>
        </w:tc>
      </w:tr>
      <w:tr w:rsidR="00E52FFA" w:rsidRPr="00D35EE4" w:rsidTr="00000F0B">
        <w:trPr>
          <w:trHeight w:val="139"/>
        </w:trPr>
        <w:tc>
          <w:tcPr>
            <w:tcW w:w="4792" w:type="dxa"/>
            <w:shd w:val="clear" w:color="auto" w:fill="EBF0F5" w:themeFill="accent2" w:themeFillTint="33"/>
          </w:tcPr>
          <w:p w:rsidR="00E52FFA" w:rsidRPr="00D35EE4" w:rsidRDefault="00E52FFA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VHD</w:t>
            </w:r>
            <w:r w:rsidR="002870B1">
              <w:rPr>
                <w:lang w:val="fr-CA"/>
              </w:rPr>
              <w:t>X</w:t>
            </w:r>
          </w:p>
        </w:tc>
        <w:tc>
          <w:tcPr>
            <w:tcW w:w="5564" w:type="dxa"/>
          </w:tcPr>
          <w:p w:rsidR="00E52FFA" w:rsidRPr="00D35EE4" w:rsidRDefault="0057498F" w:rsidP="00A93099">
            <w:pPr>
              <w:pStyle w:val="Rponse"/>
            </w:pPr>
            <w:r>
              <w:t>Serv1.vhdx</w:t>
            </w:r>
          </w:p>
        </w:tc>
      </w:tr>
      <w:tr w:rsidR="00E52FFA" w:rsidRPr="00D35EE4" w:rsidTr="00000F0B">
        <w:trPr>
          <w:trHeight w:val="139"/>
        </w:trPr>
        <w:tc>
          <w:tcPr>
            <w:tcW w:w="4792" w:type="dxa"/>
            <w:shd w:val="clear" w:color="auto" w:fill="EBF0F5" w:themeFill="accent2" w:themeFillTint="33"/>
          </w:tcPr>
          <w:p w:rsidR="00E52FFA" w:rsidRPr="00D35EE4" w:rsidRDefault="00E52FFA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Paramètre du Bios</w:t>
            </w:r>
          </w:p>
        </w:tc>
        <w:tc>
          <w:tcPr>
            <w:tcW w:w="5564" w:type="dxa"/>
          </w:tcPr>
          <w:p w:rsidR="00E52FFA" w:rsidRPr="00D35EE4" w:rsidRDefault="00EF4085" w:rsidP="00A93099">
            <w:pPr>
              <w:pStyle w:val="Rponse"/>
            </w:pPr>
            <w:r>
              <w:t>IDE</w:t>
            </w:r>
            <w:bookmarkStart w:id="3" w:name="_GoBack"/>
            <w:bookmarkEnd w:id="3"/>
          </w:p>
        </w:tc>
      </w:tr>
      <w:tr w:rsidR="00E52FFA" w:rsidRPr="00D35EE4" w:rsidTr="00000F0B">
        <w:trPr>
          <w:trHeight w:val="139"/>
        </w:trPr>
        <w:tc>
          <w:tcPr>
            <w:tcW w:w="4792" w:type="dxa"/>
            <w:shd w:val="clear" w:color="auto" w:fill="EBF0F5" w:themeFill="accent2" w:themeFillTint="33"/>
          </w:tcPr>
          <w:p w:rsidR="00E52FFA" w:rsidRPr="00D35EE4" w:rsidRDefault="00E52FFA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Mémoire minimale</w:t>
            </w:r>
          </w:p>
        </w:tc>
        <w:tc>
          <w:tcPr>
            <w:tcW w:w="5564" w:type="dxa"/>
          </w:tcPr>
          <w:p w:rsidR="00E52FFA" w:rsidRPr="00D35EE4" w:rsidRDefault="0057498F" w:rsidP="00A93099">
            <w:pPr>
              <w:pStyle w:val="Rponse"/>
            </w:pPr>
            <w:r>
              <w:t>1024Mo</w:t>
            </w:r>
          </w:p>
        </w:tc>
      </w:tr>
    </w:tbl>
    <w:p w:rsidR="00E52FFA" w:rsidRPr="00D35EE4" w:rsidRDefault="00E52FFA" w:rsidP="00E52FFA">
      <w:pPr>
        <w:pStyle w:val="Titre2"/>
      </w:pPr>
      <w:bookmarkStart w:id="4" w:name="_Toc343097136"/>
      <w:r w:rsidRPr="00D35EE4">
        <w:rPr>
          <w:rFonts w:eastAsia="Times New Roman"/>
        </w:rPr>
        <w:t>Paramètres du serveur virtuel 2</w:t>
      </w:r>
      <w:bookmarkEnd w:id="4"/>
    </w:p>
    <w:tbl>
      <w:tblPr>
        <w:tblStyle w:val="Grilledutableau"/>
        <w:tblW w:w="10356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792"/>
        <w:gridCol w:w="5564"/>
      </w:tblGrid>
      <w:tr w:rsidR="00E52FFA" w:rsidRPr="00D35EE4" w:rsidTr="00000F0B">
        <w:trPr>
          <w:trHeight w:val="139"/>
        </w:trPr>
        <w:tc>
          <w:tcPr>
            <w:tcW w:w="4792" w:type="dxa"/>
            <w:tcBorders>
              <w:bottom w:val="single" w:sz="8" w:space="0" w:color="727CA3" w:themeColor="accent1"/>
            </w:tcBorders>
            <w:shd w:val="clear" w:color="auto" w:fill="EBF0F5" w:themeFill="accent2" w:themeFillTint="33"/>
          </w:tcPr>
          <w:p w:rsidR="00E52FFA" w:rsidRPr="00D35EE4" w:rsidRDefault="00E52FFA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dans la console</w:t>
            </w:r>
            <w:r w:rsidR="002870B1">
              <w:rPr>
                <w:lang w:val="fr-CA"/>
              </w:rPr>
              <w:t xml:space="preserve"> Hyper-V</w:t>
            </w:r>
          </w:p>
        </w:tc>
        <w:tc>
          <w:tcPr>
            <w:tcW w:w="5564" w:type="dxa"/>
            <w:tcBorders>
              <w:bottom w:val="single" w:sz="8" w:space="0" w:color="727CA3" w:themeColor="accent1"/>
            </w:tcBorders>
          </w:tcPr>
          <w:p w:rsidR="00E52FFA" w:rsidRPr="007916F3" w:rsidRDefault="0057498F" w:rsidP="00A93099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Serveur</w:t>
            </w:r>
            <w:r>
              <w:rPr>
                <w:lang w:val="fr-CA"/>
              </w:rPr>
              <w:t>2</w:t>
            </w:r>
          </w:p>
        </w:tc>
      </w:tr>
      <w:tr w:rsidR="00E52FFA" w:rsidRPr="00D35EE4" w:rsidTr="00000F0B">
        <w:trPr>
          <w:trHeight w:val="139"/>
        </w:trPr>
        <w:tc>
          <w:tcPr>
            <w:tcW w:w="4792" w:type="dxa"/>
            <w:shd w:val="clear" w:color="auto" w:fill="EBF0F5" w:themeFill="accent2" w:themeFillTint="33"/>
          </w:tcPr>
          <w:p w:rsidR="00E52FFA" w:rsidRPr="00D35EE4" w:rsidRDefault="00E52FFA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VHD</w:t>
            </w:r>
            <w:r w:rsidR="002870B1">
              <w:rPr>
                <w:lang w:val="fr-CA"/>
              </w:rPr>
              <w:t>X</w:t>
            </w:r>
          </w:p>
        </w:tc>
        <w:tc>
          <w:tcPr>
            <w:tcW w:w="5564" w:type="dxa"/>
          </w:tcPr>
          <w:p w:rsidR="00E52FFA" w:rsidRPr="00D35EE4" w:rsidRDefault="0057498F" w:rsidP="0057498F">
            <w:pPr>
              <w:pStyle w:val="Rponse"/>
            </w:pPr>
            <w:r>
              <w:t>Serv</w:t>
            </w:r>
            <w:r>
              <w:t>2</w:t>
            </w:r>
            <w:r>
              <w:t>.vhdx</w:t>
            </w:r>
          </w:p>
        </w:tc>
      </w:tr>
      <w:tr w:rsidR="00E52FFA" w:rsidRPr="00D35EE4" w:rsidTr="00000F0B">
        <w:trPr>
          <w:trHeight w:val="139"/>
        </w:trPr>
        <w:tc>
          <w:tcPr>
            <w:tcW w:w="4792" w:type="dxa"/>
            <w:shd w:val="clear" w:color="auto" w:fill="EBF0F5" w:themeFill="accent2" w:themeFillTint="33"/>
          </w:tcPr>
          <w:p w:rsidR="00E52FFA" w:rsidRPr="00D35EE4" w:rsidRDefault="00E52FFA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Paramètre du Bios</w:t>
            </w:r>
          </w:p>
        </w:tc>
        <w:tc>
          <w:tcPr>
            <w:tcW w:w="5564" w:type="dxa"/>
          </w:tcPr>
          <w:p w:rsidR="00E52FFA" w:rsidRPr="0057498F" w:rsidRDefault="0057498F" w:rsidP="00A93099">
            <w:pPr>
              <w:pStyle w:val="Rponse"/>
              <w:rPr>
                <w:lang w:val="fr-CA"/>
              </w:rPr>
            </w:pPr>
            <w:r>
              <w:t>IDE</w:t>
            </w:r>
          </w:p>
        </w:tc>
      </w:tr>
      <w:tr w:rsidR="00E52FFA" w:rsidRPr="00D35EE4" w:rsidTr="00000F0B">
        <w:trPr>
          <w:trHeight w:val="139"/>
        </w:trPr>
        <w:tc>
          <w:tcPr>
            <w:tcW w:w="4792" w:type="dxa"/>
            <w:shd w:val="clear" w:color="auto" w:fill="EBF0F5" w:themeFill="accent2" w:themeFillTint="33"/>
          </w:tcPr>
          <w:p w:rsidR="00E52FFA" w:rsidRPr="00D35EE4" w:rsidRDefault="00E52FFA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Mémoire minimale</w:t>
            </w:r>
          </w:p>
        </w:tc>
        <w:tc>
          <w:tcPr>
            <w:tcW w:w="5564" w:type="dxa"/>
          </w:tcPr>
          <w:p w:rsidR="00E52FFA" w:rsidRPr="0057498F" w:rsidRDefault="0057498F" w:rsidP="00A93099">
            <w:pPr>
              <w:pStyle w:val="Rponse"/>
              <w:rPr>
                <w:lang w:val="fr-CA"/>
              </w:rPr>
            </w:pPr>
            <w:r>
              <w:t>1024Mo</w:t>
            </w:r>
          </w:p>
        </w:tc>
      </w:tr>
    </w:tbl>
    <w:p w:rsidR="00E52FFA" w:rsidRDefault="00E52FFA" w:rsidP="00E52FFA">
      <w:pPr>
        <w:rPr>
          <w:rFonts w:asciiTheme="majorHAnsi" w:eastAsia="Times New Roman" w:hAnsiTheme="majorHAnsi" w:cstheme="majorBidi"/>
          <w:bCs/>
          <w:color w:val="525A7D" w:themeColor="accent1" w:themeShade="BF"/>
          <w:sz w:val="36"/>
          <w:szCs w:val="28"/>
        </w:rPr>
      </w:pPr>
      <w:r>
        <w:rPr>
          <w:rFonts w:eastAsia="Times New Roman"/>
        </w:rPr>
        <w:br w:type="page"/>
      </w:r>
    </w:p>
    <w:p w:rsidR="00E52FFA" w:rsidRPr="00D35EE4" w:rsidRDefault="00E52FFA" w:rsidP="00E52FFA">
      <w:pPr>
        <w:pStyle w:val="Titre2"/>
      </w:pPr>
      <w:bookmarkStart w:id="5" w:name="_Toc343097137"/>
      <w:r w:rsidRPr="00D35EE4">
        <w:rPr>
          <w:rFonts w:eastAsia="Times New Roman"/>
        </w:rPr>
        <w:lastRenderedPageBreak/>
        <w:t>Paramètres du serveur virtuel 3</w:t>
      </w:r>
      <w:bookmarkEnd w:id="5"/>
    </w:p>
    <w:tbl>
      <w:tblPr>
        <w:tblStyle w:val="Grilledutableau"/>
        <w:tblW w:w="10356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792"/>
        <w:gridCol w:w="5564"/>
      </w:tblGrid>
      <w:tr w:rsidR="00E52FFA" w:rsidRPr="00D35EE4" w:rsidTr="00000F0B">
        <w:trPr>
          <w:trHeight w:val="139"/>
        </w:trPr>
        <w:tc>
          <w:tcPr>
            <w:tcW w:w="4792" w:type="dxa"/>
            <w:tcBorders>
              <w:bottom w:val="single" w:sz="8" w:space="0" w:color="727CA3" w:themeColor="accent1"/>
            </w:tcBorders>
            <w:shd w:val="clear" w:color="auto" w:fill="EBF0F5" w:themeFill="accent2" w:themeFillTint="33"/>
          </w:tcPr>
          <w:p w:rsidR="00E52FFA" w:rsidRPr="00D35EE4" w:rsidRDefault="00E52FFA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dans la console</w:t>
            </w:r>
            <w:r w:rsidR="008D5E2C">
              <w:rPr>
                <w:lang w:val="fr-CA"/>
              </w:rPr>
              <w:t xml:space="preserve"> Hyper-V</w:t>
            </w:r>
          </w:p>
        </w:tc>
        <w:tc>
          <w:tcPr>
            <w:tcW w:w="5564" w:type="dxa"/>
            <w:tcBorders>
              <w:bottom w:val="single" w:sz="8" w:space="0" w:color="727CA3" w:themeColor="accent1"/>
            </w:tcBorders>
          </w:tcPr>
          <w:p w:rsidR="00E52FFA" w:rsidRPr="007916F3" w:rsidRDefault="00082D22" w:rsidP="00A93099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Serveur 3</w:t>
            </w:r>
          </w:p>
        </w:tc>
      </w:tr>
      <w:tr w:rsidR="00E52FFA" w:rsidRPr="00D35EE4" w:rsidTr="00000F0B">
        <w:trPr>
          <w:trHeight w:val="139"/>
        </w:trPr>
        <w:tc>
          <w:tcPr>
            <w:tcW w:w="4792" w:type="dxa"/>
            <w:shd w:val="clear" w:color="auto" w:fill="EBF0F5" w:themeFill="accent2" w:themeFillTint="33"/>
          </w:tcPr>
          <w:p w:rsidR="00E52FFA" w:rsidRPr="00D35EE4" w:rsidRDefault="00E52FFA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VHD</w:t>
            </w:r>
            <w:r w:rsidR="008D5E2C">
              <w:rPr>
                <w:lang w:val="fr-CA"/>
              </w:rPr>
              <w:t>X</w:t>
            </w:r>
          </w:p>
        </w:tc>
        <w:tc>
          <w:tcPr>
            <w:tcW w:w="5564" w:type="dxa"/>
          </w:tcPr>
          <w:p w:rsidR="00E52FFA" w:rsidRPr="00D35EE4" w:rsidRDefault="00986315" w:rsidP="00A93099">
            <w:pPr>
              <w:pStyle w:val="Rponse"/>
            </w:pPr>
            <w:r>
              <w:t>Serv3.vhdx</w:t>
            </w:r>
          </w:p>
        </w:tc>
      </w:tr>
      <w:tr w:rsidR="00E52FFA" w:rsidRPr="00D35EE4" w:rsidTr="00000F0B">
        <w:trPr>
          <w:trHeight w:val="139"/>
        </w:trPr>
        <w:tc>
          <w:tcPr>
            <w:tcW w:w="4792" w:type="dxa"/>
            <w:shd w:val="clear" w:color="auto" w:fill="EBF0F5" w:themeFill="accent2" w:themeFillTint="33"/>
          </w:tcPr>
          <w:p w:rsidR="00E52FFA" w:rsidRPr="00D35EE4" w:rsidRDefault="00E52FFA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Paramètre du Bios</w:t>
            </w:r>
          </w:p>
        </w:tc>
        <w:tc>
          <w:tcPr>
            <w:tcW w:w="5564" w:type="dxa"/>
          </w:tcPr>
          <w:p w:rsidR="00E52FFA" w:rsidRPr="00D35EE4" w:rsidRDefault="008A6621" w:rsidP="00A93099">
            <w:pPr>
              <w:pStyle w:val="Rponse"/>
            </w:pPr>
            <w:r>
              <w:t>IDE</w:t>
            </w:r>
          </w:p>
        </w:tc>
      </w:tr>
      <w:tr w:rsidR="00E52FFA" w:rsidRPr="00D35EE4" w:rsidTr="00000F0B">
        <w:trPr>
          <w:trHeight w:val="139"/>
        </w:trPr>
        <w:tc>
          <w:tcPr>
            <w:tcW w:w="4792" w:type="dxa"/>
            <w:shd w:val="clear" w:color="auto" w:fill="EBF0F5" w:themeFill="accent2" w:themeFillTint="33"/>
          </w:tcPr>
          <w:p w:rsidR="00E52FFA" w:rsidRPr="00D35EE4" w:rsidRDefault="00E52FFA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Mémoire minimale</w:t>
            </w:r>
          </w:p>
        </w:tc>
        <w:tc>
          <w:tcPr>
            <w:tcW w:w="5564" w:type="dxa"/>
          </w:tcPr>
          <w:p w:rsidR="00E52FFA" w:rsidRPr="00D35EE4" w:rsidRDefault="00082D22" w:rsidP="00A93099">
            <w:pPr>
              <w:pStyle w:val="Rponse"/>
            </w:pPr>
            <w:r>
              <w:t>1024Mo</w:t>
            </w:r>
          </w:p>
        </w:tc>
      </w:tr>
    </w:tbl>
    <w:p w:rsidR="00E52FFA" w:rsidRPr="00D35EE4" w:rsidRDefault="00E52FFA" w:rsidP="00E52FFA">
      <w:pPr>
        <w:pStyle w:val="Titre1"/>
      </w:pPr>
      <w:bookmarkStart w:id="6" w:name="_Toc343097180"/>
      <w:r w:rsidRPr="00D35EE4">
        <w:t>Routeur</w:t>
      </w:r>
      <w:bookmarkEnd w:id="6"/>
    </w:p>
    <w:p w:rsidR="00E52FFA" w:rsidRPr="00D35EE4" w:rsidRDefault="00E52FFA" w:rsidP="00E52FFA">
      <w:pPr>
        <w:pStyle w:val="Titre2"/>
      </w:pPr>
      <w:bookmarkStart w:id="7" w:name="_Toc343097181"/>
      <w:r w:rsidRPr="00D35EE4">
        <w:t>Configuration du protocole NAT</w:t>
      </w:r>
      <w:bookmarkEnd w:id="7"/>
    </w:p>
    <w:tbl>
      <w:tblPr>
        <w:tblStyle w:val="Grilledutableau"/>
        <w:tblW w:w="10368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788"/>
        <w:gridCol w:w="5580"/>
      </w:tblGrid>
      <w:tr w:rsidR="00E52FFA" w:rsidRPr="00D35EE4" w:rsidTr="00A93099">
        <w:tc>
          <w:tcPr>
            <w:tcW w:w="4788" w:type="dxa"/>
            <w:shd w:val="clear" w:color="auto" w:fill="EBF0F5" w:themeFill="accent2" w:themeFillTint="33"/>
          </w:tcPr>
          <w:p w:rsidR="00E52FFA" w:rsidRPr="00D35EE4" w:rsidRDefault="00E52FFA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la c</w:t>
            </w:r>
            <w:r w:rsidRPr="00D35EE4">
              <w:rPr>
                <w:lang w:val="fr-CA"/>
              </w:rPr>
              <w:t>arte publique</w:t>
            </w:r>
          </w:p>
        </w:tc>
        <w:tc>
          <w:tcPr>
            <w:tcW w:w="5580" w:type="dxa"/>
          </w:tcPr>
          <w:p w:rsidR="00E52FFA" w:rsidRPr="00915D70" w:rsidRDefault="00574F8E" w:rsidP="00A93099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Ext</w:t>
            </w:r>
          </w:p>
        </w:tc>
      </w:tr>
      <w:tr w:rsidR="00E52FFA" w:rsidRPr="00D35EE4" w:rsidTr="00A93099">
        <w:tc>
          <w:tcPr>
            <w:tcW w:w="4788" w:type="dxa"/>
            <w:shd w:val="clear" w:color="auto" w:fill="EBF0F5" w:themeFill="accent2" w:themeFillTint="33"/>
          </w:tcPr>
          <w:p w:rsidR="00E52FFA" w:rsidRPr="00D35EE4" w:rsidRDefault="00E52FFA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la c</w:t>
            </w:r>
            <w:r w:rsidRPr="00D35EE4">
              <w:rPr>
                <w:lang w:val="fr-CA"/>
              </w:rPr>
              <w:t>arte privée</w:t>
            </w:r>
          </w:p>
        </w:tc>
        <w:tc>
          <w:tcPr>
            <w:tcW w:w="5580" w:type="dxa"/>
          </w:tcPr>
          <w:p w:rsidR="00E52FFA" w:rsidRPr="00915D70" w:rsidRDefault="00574F8E" w:rsidP="00A93099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PCI</w:t>
            </w:r>
          </w:p>
        </w:tc>
      </w:tr>
    </w:tbl>
    <w:p w:rsidR="00E52FFA" w:rsidRPr="00D35EE4" w:rsidRDefault="00E52FFA" w:rsidP="00E52FFA"/>
    <w:p w:rsidR="00EE698F" w:rsidRPr="00D35EE4" w:rsidRDefault="00EE698F">
      <w:pPr>
        <w:rPr>
          <w:rFonts w:asciiTheme="majorHAnsi" w:eastAsiaTheme="majorEastAsia" w:hAnsiTheme="majorHAnsi" w:cstheme="majorBidi"/>
          <w:color w:val="8A8A9C" w:themeColor="text2"/>
          <w:spacing w:val="5"/>
          <w:kern w:val="28"/>
          <w:sz w:val="96"/>
          <w:szCs w:val="96"/>
          <w14:ligatures w14:val="standardContextual"/>
          <w14:cntxtAlts/>
        </w:rPr>
      </w:pPr>
    </w:p>
    <w:sectPr w:rsidR="00EE698F" w:rsidRPr="00D35EE4" w:rsidSect="00165B63">
      <w:headerReference w:type="default" r:id="rId12"/>
      <w:footerReference w:type="even" r:id="rId13"/>
      <w:footerReference w:type="default" r:id="rId14"/>
      <w:pgSz w:w="12240" w:h="15840" w:code="1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0B31" w:rsidRDefault="00AF0B31">
      <w:pPr>
        <w:spacing w:after="0" w:line="240" w:lineRule="auto"/>
      </w:pPr>
      <w:r>
        <w:separator/>
      </w:r>
    </w:p>
  </w:endnote>
  <w:endnote w:type="continuationSeparator" w:id="0">
    <w:p w:rsidR="00AF0B31" w:rsidRDefault="00AF0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3F5876D-F930-4DD5-BF2B-00A1EF49DE2F}"/>
    <w:embedBold r:id="rId2" w:fontKey="{F1924D14-891B-4A6E-AC55-248BF6A1CF3D}"/>
    <w:embedItalic r:id="rId3" w:fontKey="{BA03D202-DB3C-45C1-B491-A1FEFC9469DA}"/>
    <w:embedBoldItalic r:id="rId4" w:fontKey="{5099B4E4-E977-45AA-8714-AB354BF2F251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68458904-82AF-4F8B-BCB3-F43CFAC87173}"/>
    <w:embedBold r:id="rId6" w:fontKey="{8C79735B-3260-4DDF-AA1D-E15AD4EF03C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BA64C0D4-B8D6-4090-8126-DB1AC3515A6C}"/>
    <w:embedBold r:id="rId8" w:fontKey="{6F2C6438-A22E-498D-A459-BE8876AC676C}"/>
  </w:font>
  <w:font w:name="Biondi">
    <w:charset w:val="00"/>
    <w:family w:val="auto"/>
    <w:pitch w:val="variable"/>
    <w:sig w:usb0="8000002F" w:usb1="0000004A" w:usb2="00000000" w:usb3="00000000" w:csb0="00000001" w:csb1="00000000"/>
    <w:embedRegular r:id="rId9" w:fontKey="{D1D01037-C045-4AA8-9ED0-7CEC64DEF5B3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0" w:fontKey="{FFD1F3A7-8487-44D9-ADDC-D6BB2E52968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>
    <w:pPr>
      <w:jc w:val="right"/>
    </w:pPr>
  </w:p>
  <w:p w:rsidR="00870FE7" w:rsidRDefault="00870FE7">
    <w:pPr>
      <w:jc w:val="right"/>
    </w:pPr>
    <w:r>
      <w:fldChar w:fldCharType="begin"/>
    </w:r>
    <w:r>
      <w:instrText>PAGE   \* MERGEFORMAT</w:instrText>
    </w:r>
    <w:r>
      <w:fldChar w:fldCharType="separate"/>
    </w:r>
    <w:r w:rsidR="00FA3117" w:rsidRPr="00FA3117">
      <w:rPr>
        <w:noProof/>
        <w:lang w:val="fr-FR"/>
      </w:rPr>
      <w:t>2</w:t>
    </w:r>
    <w:r>
      <w:fldChar w:fldCharType="end"/>
    </w:r>
    <w:r>
      <w:rPr>
        <w:lang w:val="fr-FR"/>
      </w:rPr>
      <w:t xml:space="preserve"> </w:t>
    </w:r>
    <w:r>
      <w:rPr>
        <w:color w:val="D2DA7A" w:themeColor="accent3"/>
      </w:rPr>
      <w:sym w:font="Wingdings 2" w:char="F097"/>
    </w:r>
    <w:r>
      <w:rPr>
        <w:lang w:val="fr-FR"/>
      </w:rPr>
      <w:t xml:space="preserve"> </w:t>
    </w:r>
  </w:p>
  <w:p w:rsidR="00870FE7" w:rsidRDefault="00870FE7">
    <w:pPr>
      <w:jc w:val="right"/>
    </w:pPr>
    <w:r>
      <w:rPr>
        <w:noProof/>
      </w:rPr>
      <mc:AlternateContent>
        <mc:Choice Requires="wpg">
          <w:drawing>
            <wp:inline distT="0" distB="0" distL="0" distR="0" wp14:anchorId="3881346B" wp14:editId="4FC4CB35">
              <wp:extent cx="2327910" cy="45085"/>
              <wp:effectExtent l="9525" t="9525" r="15240" b="12065"/>
              <wp:docPr id="3" name="Grou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 xmlns:w15="http://schemas.microsoft.com/office/word/2012/wordml">
          <w:pict>
            <v:group w14:anchorId="47D8ABBE" id="Groupe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OrcMAAADaAAAADwAAAGRycy9kb3ducmV2LnhtbESPQWvCQBSE7wX/w/KE3pqNHkSiq4gg&#10;eFChaRG9vWZfs9Hs25BdNfHXdwuFHoeZ+YaZLztbizu1vnKsYJSkIIgLpysuFXx+bN6mIHxA1lg7&#10;JgU9eVguBi9zzLR78Dvd81CKCGGfoQITQpNJ6QtDFn3iGuLofbvWYoiyLaVu8RHhtpbjNJ1IixXH&#10;BYMNrQ0V1/xmFRzH+9HJfF1k7w/P3Tkvz7LXjVKvw241AxGoC//hv/ZWK5jA75V4A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yTq3DAAAA2gAAAA8AAAAAAAAAAAAA&#10;AAAAoQIAAGRycy9kb3ducmV2LnhtbFBLBQYAAAAABAAEAPkAAACRAwAAAAA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wgnMMAAADaAAAADwAAAGRycy9kb3ducmV2LnhtbESPX2vCQBDE3wW/w7GFvumlldqQeooI&#10;xTwV/IPQt21uTYK5vZBbNe2n7wmCj8PM/IaZLXrXqAt1ofZs4GWcgCIuvK25NLDffY5SUEGQLTae&#10;ycAvBVjMh4MZZtZfeUOXrZQqQjhkaKASaTOtQ1GRwzD2LXH0jr5zKFF2pbYdXiPcNfo1SabaYc1x&#10;ocKWVhUVp+3ZGfh26eFtxwdZr38mX3+p5P2yyI15fuqXH6CEenmE7+3cGniH25V4A/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IJzDAAAA2gAAAA8AAAAAAAAAAAAA&#10;AAAAoQIAAGRycy9kb3ducmV2LnhtbFBLBQYAAAAABAAEAPkAAACRAwAAAAA=&#10;" strokecolor="#438086" strokeweight=".25pt"/>
              <w10:anchorlock/>
            </v:group>
          </w:pict>
        </mc:Fallback>
      </mc:AlternateContent>
    </w:r>
  </w:p>
  <w:p w:rsidR="00870FE7" w:rsidRDefault="00870FE7">
    <w:pPr>
      <w:pStyle w:val="Sansinterligne"/>
      <w:rPr>
        <w:sz w:val="2"/>
        <w:szCs w:val="2"/>
      </w:rPr>
    </w:pPr>
  </w:p>
  <w:p w:rsidR="00870FE7" w:rsidRDefault="00870FE7"/>
  <w:p w:rsidR="00870FE7" w:rsidRDefault="00870FE7"/>
  <w:p w:rsidR="00870FE7" w:rsidRDefault="00870FE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 w:rsidP="0043202E">
    <w:pPr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  <w:p w:rsidR="00870FE7" w:rsidRDefault="00AF0B31">
    <w:pPr>
      <w:jc w:val="center"/>
    </w:pPr>
    <w:sdt>
      <w:sdtPr>
        <w:rPr>
          <w:color w:val="727CA3" w:themeColor="accent1"/>
        </w:rPr>
        <w:alias w:val="Responsable"/>
        <w:tag w:val=""/>
        <w:id w:val="-708190089"/>
        <w:dataBinding w:prefixMappings="xmlns:ns0='http://schemas.openxmlformats.org/officeDocument/2006/extended-properties' " w:xpath="/ns0:Properties[1]/ns0:Manager[1]" w:storeItemID="{6668398D-A668-4E3E-A5EB-62B293D839F1}"/>
        <w:text/>
      </w:sdtPr>
      <w:sdtEndPr/>
      <w:sdtContent>
        <w:r w:rsidR="007916F3">
          <w:rPr>
            <w:color w:val="727CA3" w:themeColor="accent1"/>
          </w:rPr>
          <w:t>Jean-William Perreault</w:t>
        </w:r>
      </w:sdtContent>
    </w:sdt>
    <w:r w:rsidR="00870FE7">
      <w:rPr>
        <w:color w:val="727CA3" w:themeColor="accent1"/>
      </w:rPr>
      <w:t xml:space="preserve"> </w:t>
    </w:r>
    <w:r w:rsidR="00870FE7">
      <w:rPr>
        <w:color w:val="727CA3" w:themeColor="accent1"/>
      </w:rPr>
      <w:sym w:font="Wingdings" w:char="F09F"/>
    </w:r>
    <w:r w:rsidR="00870FE7">
      <w:rPr>
        <w:color w:val="727CA3" w:themeColor="accent1"/>
        <w:lang w:val="fr-FR"/>
      </w:rPr>
      <w:t xml:space="preserve"> page </w:t>
    </w:r>
    <w:r w:rsidR="00870FE7">
      <w:rPr>
        <w:color w:val="727CA3" w:themeColor="accent1"/>
      </w:rPr>
      <w:fldChar w:fldCharType="begin"/>
    </w:r>
    <w:r w:rsidR="00870FE7">
      <w:rPr>
        <w:color w:val="727CA3" w:themeColor="accent1"/>
      </w:rPr>
      <w:instrText>PAGE  \* Arabic  \* MERGEFORMAT</w:instrText>
    </w:r>
    <w:r w:rsidR="00870FE7">
      <w:rPr>
        <w:color w:val="727CA3" w:themeColor="accent1"/>
      </w:rPr>
      <w:fldChar w:fldCharType="separate"/>
    </w:r>
    <w:r w:rsidR="00EF4085" w:rsidRPr="00EF4085">
      <w:rPr>
        <w:noProof/>
        <w:color w:val="727CA3" w:themeColor="accent1"/>
        <w:lang w:val="fr-FR"/>
      </w:rPr>
      <w:t>1</w:t>
    </w:r>
    <w:r w:rsidR="00870FE7">
      <w:rPr>
        <w:color w:val="727CA3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0B31" w:rsidRDefault="00AF0B31">
      <w:pPr>
        <w:spacing w:after="0" w:line="240" w:lineRule="auto"/>
      </w:pPr>
      <w:r>
        <w:separator/>
      </w:r>
    </w:p>
  </w:footnote>
  <w:footnote w:type="continuationSeparator" w:id="0">
    <w:p w:rsidR="00AF0B31" w:rsidRDefault="00AF0B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AF0B31" w:rsidP="0043202E">
    <w:pPr>
      <w:tabs>
        <w:tab w:val="left" w:pos="0"/>
        <w:tab w:val="right" w:pos="10065"/>
      </w:tabs>
      <w:spacing w:after="0"/>
      <w:rPr>
        <w:color w:val="727CA3" w:themeColor="accent1"/>
      </w:rPr>
    </w:pPr>
    <w:sdt>
      <w:sdtPr>
        <w:rPr>
          <w:color w:val="727CA3" w:themeColor="accent1"/>
        </w:rPr>
        <w:alias w:val="Titre "/>
        <w:tag w:val=""/>
        <w:id w:val="-166723454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E52FFA" w:rsidRPr="00915D70">
          <w:rPr>
            <w:color w:val="727CA3" w:themeColor="accent1"/>
          </w:rPr>
          <w:t>Hyper V et routeur</w:t>
        </w:r>
      </w:sdtContent>
    </w:sdt>
    <w:r w:rsidR="00870FE7">
      <w:rPr>
        <w:color w:val="727CA3" w:themeColor="accent1"/>
      </w:rPr>
      <w:tab/>
    </w:r>
    <w:sdt>
      <w:sdtPr>
        <w:rPr>
          <w:color w:val="727CA3" w:themeColor="accent1"/>
        </w:rPr>
        <w:alias w:val="Date de publication"/>
        <w:tag w:val=""/>
        <w:id w:val="910825228"/>
        <w:dataBinding w:prefixMappings="xmlns:ns0='http://schemas.microsoft.com/office/2006/coverPageProps' " w:xpath="/ns0:CoverPageProperties[1]/ns0:PublishDate[1]" w:storeItemID="{55AF091B-3C7A-41E3-B477-F2FDAA23CFDA}"/>
        <w:date>
          <w:dateFormat w:val="dd/MM/yyyy"/>
          <w:lid w:val="fr-FR"/>
          <w:storeMappedDataAs w:val="dateTime"/>
          <w:calendar w:val="gregorian"/>
        </w:date>
      </w:sdtPr>
      <w:sdtEndPr/>
      <w:sdtContent>
        <w:r w:rsidR="0082178D">
          <w:rPr>
            <w:color w:val="727CA3" w:themeColor="accent1"/>
            <w:lang w:val="fr-FR"/>
          </w:rPr>
          <w:t>Automne 2014</w:t>
        </w:r>
      </w:sdtContent>
    </w:sdt>
  </w:p>
  <w:p w:rsidR="00870FE7" w:rsidRDefault="00870FE7" w:rsidP="0043202E">
    <w:pPr>
      <w:tabs>
        <w:tab w:val="left" w:pos="0"/>
        <w:tab w:val="right" w:pos="10065"/>
      </w:tabs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3B1F41"/>
    <w:multiLevelType w:val="hybridMultilevel"/>
    <w:tmpl w:val="5078894A"/>
    <w:lvl w:ilvl="0" w:tplc="602017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EA273C"/>
    <w:multiLevelType w:val="hybridMultilevel"/>
    <w:tmpl w:val="A00A3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77C"/>
    <w:rsid w:val="00000572"/>
    <w:rsid w:val="00010CB3"/>
    <w:rsid w:val="0002141C"/>
    <w:rsid w:val="00032F2F"/>
    <w:rsid w:val="00036CEF"/>
    <w:rsid w:val="00053D30"/>
    <w:rsid w:val="00056FB4"/>
    <w:rsid w:val="000616B5"/>
    <w:rsid w:val="000637BF"/>
    <w:rsid w:val="00080523"/>
    <w:rsid w:val="00082D22"/>
    <w:rsid w:val="00086ABF"/>
    <w:rsid w:val="000A1B5A"/>
    <w:rsid w:val="000A4FD7"/>
    <w:rsid w:val="000A5012"/>
    <w:rsid w:val="000A552B"/>
    <w:rsid w:val="000A62DF"/>
    <w:rsid w:val="000A7927"/>
    <w:rsid w:val="000A7A7B"/>
    <w:rsid w:val="000B76C4"/>
    <w:rsid w:val="000C2306"/>
    <w:rsid w:val="000C54D9"/>
    <w:rsid w:val="000C6B69"/>
    <w:rsid w:val="000D5FEE"/>
    <w:rsid w:val="000E0789"/>
    <w:rsid w:val="001105D4"/>
    <w:rsid w:val="00113F99"/>
    <w:rsid w:val="00115EDF"/>
    <w:rsid w:val="001306E3"/>
    <w:rsid w:val="00133079"/>
    <w:rsid w:val="0013360C"/>
    <w:rsid w:val="001356C7"/>
    <w:rsid w:val="00140489"/>
    <w:rsid w:val="00142A89"/>
    <w:rsid w:val="00146E93"/>
    <w:rsid w:val="00151539"/>
    <w:rsid w:val="00160719"/>
    <w:rsid w:val="001619A9"/>
    <w:rsid w:val="00165B63"/>
    <w:rsid w:val="00176050"/>
    <w:rsid w:val="00182D29"/>
    <w:rsid w:val="001865E7"/>
    <w:rsid w:val="0019481D"/>
    <w:rsid w:val="00195F4D"/>
    <w:rsid w:val="001A476C"/>
    <w:rsid w:val="001A5A3B"/>
    <w:rsid w:val="001A6B95"/>
    <w:rsid w:val="001B1E4D"/>
    <w:rsid w:val="001D1D99"/>
    <w:rsid w:val="001D6C41"/>
    <w:rsid w:val="001E077C"/>
    <w:rsid w:val="001E349B"/>
    <w:rsid w:val="002011F9"/>
    <w:rsid w:val="00202C45"/>
    <w:rsid w:val="0021282E"/>
    <w:rsid w:val="00212A89"/>
    <w:rsid w:val="002143AF"/>
    <w:rsid w:val="00214CF3"/>
    <w:rsid w:val="00233EE2"/>
    <w:rsid w:val="00261E5F"/>
    <w:rsid w:val="002751E3"/>
    <w:rsid w:val="002870B1"/>
    <w:rsid w:val="002973E3"/>
    <w:rsid w:val="002B405C"/>
    <w:rsid w:val="002B5090"/>
    <w:rsid w:val="002B606C"/>
    <w:rsid w:val="002B6CD0"/>
    <w:rsid w:val="002C5D70"/>
    <w:rsid w:val="002F404D"/>
    <w:rsid w:val="002F5BB2"/>
    <w:rsid w:val="002F74F1"/>
    <w:rsid w:val="00304477"/>
    <w:rsid w:val="003122DF"/>
    <w:rsid w:val="003139AC"/>
    <w:rsid w:val="00315E05"/>
    <w:rsid w:val="00320D1F"/>
    <w:rsid w:val="0032199E"/>
    <w:rsid w:val="003225E1"/>
    <w:rsid w:val="00322D11"/>
    <w:rsid w:val="00322E22"/>
    <w:rsid w:val="00324B03"/>
    <w:rsid w:val="0034239A"/>
    <w:rsid w:val="00343730"/>
    <w:rsid w:val="00350990"/>
    <w:rsid w:val="00361394"/>
    <w:rsid w:val="003722B1"/>
    <w:rsid w:val="00386834"/>
    <w:rsid w:val="00391E13"/>
    <w:rsid w:val="0039446D"/>
    <w:rsid w:val="003A17CF"/>
    <w:rsid w:val="003A2228"/>
    <w:rsid w:val="003A43D9"/>
    <w:rsid w:val="003C736A"/>
    <w:rsid w:val="003D1418"/>
    <w:rsid w:val="003D398A"/>
    <w:rsid w:val="003D4DB7"/>
    <w:rsid w:val="003E3B6A"/>
    <w:rsid w:val="003E4B23"/>
    <w:rsid w:val="003E6A63"/>
    <w:rsid w:val="003E6AF6"/>
    <w:rsid w:val="0040274A"/>
    <w:rsid w:val="00405B2F"/>
    <w:rsid w:val="0042472C"/>
    <w:rsid w:val="0043202E"/>
    <w:rsid w:val="004346FD"/>
    <w:rsid w:val="00446B6D"/>
    <w:rsid w:val="0045223D"/>
    <w:rsid w:val="00457402"/>
    <w:rsid w:val="004630CA"/>
    <w:rsid w:val="00463868"/>
    <w:rsid w:val="00466A32"/>
    <w:rsid w:val="004715E4"/>
    <w:rsid w:val="0048177B"/>
    <w:rsid w:val="00483607"/>
    <w:rsid w:val="004904BD"/>
    <w:rsid w:val="0049513F"/>
    <w:rsid w:val="004A17CC"/>
    <w:rsid w:val="004B19CC"/>
    <w:rsid w:val="004B52E7"/>
    <w:rsid w:val="004B58FF"/>
    <w:rsid w:val="004B5A06"/>
    <w:rsid w:val="004C67D7"/>
    <w:rsid w:val="004D6855"/>
    <w:rsid w:val="004E06D2"/>
    <w:rsid w:val="004E0A2A"/>
    <w:rsid w:val="004E6FA4"/>
    <w:rsid w:val="004F52A4"/>
    <w:rsid w:val="00500CC0"/>
    <w:rsid w:val="005011C8"/>
    <w:rsid w:val="00514F98"/>
    <w:rsid w:val="0053066C"/>
    <w:rsid w:val="0053452E"/>
    <w:rsid w:val="00546D40"/>
    <w:rsid w:val="0057498F"/>
    <w:rsid w:val="00574F8E"/>
    <w:rsid w:val="005828A8"/>
    <w:rsid w:val="00584C35"/>
    <w:rsid w:val="00586F80"/>
    <w:rsid w:val="00592BC5"/>
    <w:rsid w:val="005A29AD"/>
    <w:rsid w:val="005A4A9F"/>
    <w:rsid w:val="005B278C"/>
    <w:rsid w:val="005B64F7"/>
    <w:rsid w:val="005C2D47"/>
    <w:rsid w:val="005C3422"/>
    <w:rsid w:val="005C7158"/>
    <w:rsid w:val="005D65FC"/>
    <w:rsid w:val="005E24F6"/>
    <w:rsid w:val="005F5707"/>
    <w:rsid w:val="005F7620"/>
    <w:rsid w:val="0060038C"/>
    <w:rsid w:val="00620D58"/>
    <w:rsid w:val="00632173"/>
    <w:rsid w:val="00640D34"/>
    <w:rsid w:val="00654598"/>
    <w:rsid w:val="006552A1"/>
    <w:rsid w:val="00670D3E"/>
    <w:rsid w:val="00675711"/>
    <w:rsid w:val="006931EF"/>
    <w:rsid w:val="00696934"/>
    <w:rsid w:val="006E47E6"/>
    <w:rsid w:val="006E57C9"/>
    <w:rsid w:val="00703D3D"/>
    <w:rsid w:val="0070722F"/>
    <w:rsid w:val="007127EC"/>
    <w:rsid w:val="007157BA"/>
    <w:rsid w:val="00722E9B"/>
    <w:rsid w:val="00733D16"/>
    <w:rsid w:val="007423D3"/>
    <w:rsid w:val="00743388"/>
    <w:rsid w:val="00745A7D"/>
    <w:rsid w:val="007523E6"/>
    <w:rsid w:val="007543BA"/>
    <w:rsid w:val="007564F7"/>
    <w:rsid w:val="007623B5"/>
    <w:rsid w:val="00764001"/>
    <w:rsid w:val="0077087B"/>
    <w:rsid w:val="00777798"/>
    <w:rsid w:val="007916F3"/>
    <w:rsid w:val="0079227C"/>
    <w:rsid w:val="007A37B2"/>
    <w:rsid w:val="007C5153"/>
    <w:rsid w:val="007D51D7"/>
    <w:rsid w:val="0080533C"/>
    <w:rsid w:val="0081079C"/>
    <w:rsid w:val="00810C91"/>
    <w:rsid w:val="00813C3B"/>
    <w:rsid w:val="0082178D"/>
    <w:rsid w:val="0083476C"/>
    <w:rsid w:val="008352BD"/>
    <w:rsid w:val="00844E11"/>
    <w:rsid w:val="00846455"/>
    <w:rsid w:val="00865DB6"/>
    <w:rsid w:val="00870DF2"/>
    <w:rsid w:val="00870FE7"/>
    <w:rsid w:val="00876352"/>
    <w:rsid w:val="00890682"/>
    <w:rsid w:val="00892EF0"/>
    <w:rsid w:val="008A0297"/>
    <w:rsid w:val="008A375D"/>
    <w:rsid w:val="008A5619"/>
    <w:rsid w:val="008A5FC4"/>
    <w:rsid w:val="008A6621"/>
    <w:rsid w:val="008A67B1"/>
    <w:rsid w:val="008B2BF9"/>
    <w:rsid w:val="008B62C2"/>
    <w:rsid w:val="008C15CA"/>
    <w:rsid w:val="008C3235"/>
    <w:rsid w:val="008D473B"/>
    <w:rsid w:val="008D5E2C"/>
    <w:rsid w:val="008E11FF"/>
    <w:rsid w:val="008E1D54"/>
    <w:rsid w:val="008E3C14"/>
    <w:rsid w:val="008F45F0"/>
    <w:rsid w:val="008F75A0"/>
    <w:rsid w:val="00903166"/>
    <w:rsid w:val="00906DD2"/>
    <w:rsid w:val="00907761"/>
    <w:rsid w:val="0091229A"/>
    <w:rsid w:val="00915D70"/>
    <w:rsid w:val="00920AE5"/>
    <w:rsid w:val="00922599"/>
    <w:rsid w:val="009230C4"/>
    <w:rsid w:val="009373CC"/>
    <w:rsid w:val="0094121F"/>
    <w:rsid w:val="00954C67"/>
    <w:rsid w:val="00956048"/>
    <w:rsid w:val="00963048"/>
    <w:rsid w:val="00975EF7"/>
    <w:rsid w:val="00982F22"/>
    <w:rsid w:val="009838FA"/>
    <w:rsid w:val="00984EC8"/>
    <w:rsid w:val="00986315"/>
    <w:rsid w:val="00993F86"/>
    <w:rsid w:val="009A1049"/>
    <w:rsid w:val="009A2F75"/>
    <w:rsid w:val="009B03FD"/>
    <w:rsid w:val="009C6FA6"/>
    <w:rsid w:val="009E4D9D"/>
    <w:rsid w:val="009F038C"/>
    <w:rsid w:val="009F0A9B"/>
    <w:rsid w:val="009F1B45"/>
    <w:rsid w:val="00A001E2"/>
    <w:rsid w:val="00A002BD"/>
    <w:rsid w:val="00A00D52"/>
    <w:rsid w:val="00A02094"/>
    <w:rsid w:val="00A051DF"/>
    <w:rsid w:val="00A235DE"/>
    <w:rsid w:val="00A27CD5"/>
    <w:rsid w:val="00A4355E"/>
    <w:rsid w:val="00A5797C"/>
    <w:rsid w:val="00A57BCC"/>
    <w:rsid w:val="00A67D57"/>
    <w:rsid w:val="00A93099"/>
    <w:rsid w:val="00AA067C"/>
    <w:rsid w:val="00AA07D8"/>
    <w:rsid w:val="00AA1CFA"/>
    <w:rsid w:val="00AA2161"/>
    <w:rsid w:val="00AA493D"/>
    <w:rsid w:val="00AB1F47"/>
    <w:rsid w:val="00AB3415"/>
    <w:rsid w:val="00AB72FF"/>
    <w:rsid w:val="00AC2DAA"/>
    <w:rsid w:val="00AC57DC"/>
    <w:rsid w:val="00AC59A3"/>
    <w:rsid w:val="00AE7992"/>
    <w:rsid w:val="00AF0B31"/>
    <w:rsid w:val="00AF0F3F"/>
    <w:rsid w:val="00AF7FE2"/>
    <w:rsid w:val="00B03246"/>
    <w:rsid w:val="00B1190A"/>
    <w:rsid w:val="00B1327A"/>
    <w:rsid w:val="00B16932"/>
    <w:rsid w:val="00B21B18"/>
    <w:rsid w:val="00B258F4"/>
    <w:rsid w:val="00B3453F"/>
    <w:rsid w:val="00B6480E"/>
    <w:rsid w:val="00B661C1"/>
    <w:rsid w:val="00B766AD"/>
    <w:rsid w:val="00B8219E"/>
    <w:rsid w:val="00B93573"/>
    <w:rsid w:val="00B94875"/>
    <w:rsid w:val="00B95EBC"/>
    <w:rsid w:val="00BA61FB"/>
    <w:rsid w:val="00BD151A"/>
    <w:rsid w:val="00BD5A2B"/>
    <w:rsid w:val="00BE2FD8"/>
    <w:rsid w:val="00BE4331"/>
    <w:rsid w:val="00BF4DF6"/>
    <w:rsid w:val="00C039A3"/>
    <w:rsid w:val="00C05DC5"/>
    <w:rsid w:val="00C12036"/>
    <w:rsid w:val="00C13FFA"/>
    <w:rsid w:val="00C15F6D"/>
    <w:rsid w:val="00C16E43"/>
    <w:rsid w:val="00C171B6"/>
    <w:rsid w:val="00C30345"/>
    <w:rsid w:val="00C53319"/>
    <w:rsid w:val="00C53484"/>
    <w:rsid w:val="00C53FC0"/>
    <w:rsid w:val="00C562DF"/>
    <w:rsid w:val="00C601B4"/>
    <w:rsid w:val="00C63E96"/>
    <w:rsid w:val="00C64725"/>
    <w:rsid w:val="00C66A71"/>
    <w:rsid w:val="00C80AF3"/>
    <w:rsid w:val="00C81277"/>
    <w:rsid w:val="00C820B3"/>
    <w:rsid w:val="00C83398"/>
    <w:rsid w:val="00CA3B08"/>
    <w:rsid w:val="00CB1786"/>
    <w:rsid w:val="00CB2F83"/>
    <w:rsid w:val="00CB3E61"/>
    <w:rsid w:val="00CB5505"/>
    <w:rsid w:val="00CC0B96"/>
    <w:rsid w:val="00CC2F08"/>
    <w:rsid w:val="00CD3948"/>
    <w:rsid w:val="00CE3AA8"/>
    <w:rsid w:val="00CF5764"/>
    <w:rsid w:val="00D026B7"/>
    <w:rsid w:val="00D05F75"/>
    <w:rsid w:val="00D173AB"/>
    <w:rsid w:val="00D17489"/>
    <w:rsid w:val="00D1763C"/>
    <w:rsid w:val="00D35EE4"/>
    <w:rsid w:val="00D42B05"/>
    <w:rsid w:val="00D50294"/>
    <w:rsid w:val="00D707A8"/>
    <w:rsid w:val="00D71B14"/>
    <w:rsid w:val="00D83F4A"/>
    <w:rsid w:val="00D902CB"/>
    <w:rsid w:val="00DA1181"/>
    <w:rsid w:val="00DB5C72"/>
    <w:rsid w:val="00DB7D48"/>
    <w:rsid w:val="00DC1D69"/>
    <w:rsid w:val="00DC29CA"/>
    <w:rsid w:val="00DC796A"/>
    <w:rsid w:val="00DD0C8A"/>
    <w:rsid w:val="00E035AF"/>
    <w:rsid w:val="00E07E99"/>
    <w:rsid w:val="00E14C1D"/>
    <w:rsid w:val="00E15B2D"/>
    <w:rsid w:val="00E239A3"/>
    <w:rsid w:val="00E3456E"/>
    <w:rsid w:val="00E441C0"/>
    <w:rsid w:val="00E47150"/>
    <w:rsid w:val="00E506C9"/>
    <w:rsid w:val="00E50C80"/>
    <w:rsid w:val="00E52C48"/>
    <w:rsid w:val="00E52FFA"/>
    <w:rsid w:val="00E54694"/>
    <w:rsid w:val="00E64113"/>
    <w:rsid w:val="00E71435"/>
    <w:rsid w:val="00E71926"/>
    <w:rsid w:val="00E72109"/>
    <w:rsid w:val="00E746AB"/>
    <w:rsid w:val="00E806C8"/>
    <w:rsid w:val="00E856B9"/>
    <w:rsid w:val="00E92FE8"/>
    <w:rsid w:val="00EA0A10"/>
    <w:rsid w:val="00EA3F0E"/>
    <w:rsid w:val="00EA43D0"/>
    <w:rsid w:val="00EA62DC"/>
    <w:rsid w:val="00EC2A61"/>
    <w:rsid w:val="00EE1CAB"/>
    <w:rsid w:val="00EE65F2"/>
    <w:rsid w:val="00EE698F"/>
    <w:rsid w:val="00EF192F"/>
    <w:rsid w:val="00EF4085"/>
    <w:rsid w:val="00F00E7A"/>
    <w:rsid w:val="00F074CE"/>
    <w:rsid w:val="00F15378"/>
    <w:rsid w:val="00F17079"/>
    <w:rsid w:val="00F22E1E"/>
    <w:rsid w:val="00F4233A"/>
    <w:rsid w:val="00F52CC3"/>
    <w:rsid w:val="00F60C2A"/>
    <w:rsid w:val="00F7193D"/>
    <w:rsid w:val="00F74AB5"/>
    <w:rsid w:val="00F758C3"/>
    <w:rsid w:val="00F77ECB"/>
    <w:rsid w:val="00F91ABB"/>
    <w:rsid w:val="00FA2E00"/>
    <w:rsid w:val="00FA3117"/>
    <w:rsid w:val="00FA3253"/>
    <w:rsid w:val="00FB34E6"/>
    <w:rsid w:val="00FB59FD"/>
    <w:rsid w:val="00FC568A"/>
    <w:rsid w:val="00FC6288"/>
    <w:rsid w:val="00FE01C5"/>
    <w:rsid w:val="00FE5186"/>
    <w:rsid w:val="00FE630E"/>
    <w:rsid w:val="00FF1B7F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A93099"/>
    <w:rPr>
      <w:rFonts w:ascii="Tahoma" w:hAnsi="Tahoma"/>
      <w:b/>
      <w:color w:val="00B050"/>
      <w:sz w:val="24"/>
    </w:rPr>
  </w:style>
  <w:style w:type="character" w:customStyle="1" w:styleId="RponseCar">
    <w:name w:val="Réponse Car"/>
    <w:basedOn w:val="NormalEspaceCar"/>
    <w:link w:val="Rponse"/>
    <w:rsid w:val="00A93099"/>
    <w:rPr>
      <w:rFonts w:ascii="Tahoma" w:eastAsiaTheme="minorHAnsi" w:hAnsi="Tahoma"/>
      <w:b/>
      <w:color w:val="00B05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character" w:customStyle="1" w:styleId="InternetLink">
    <w:name w:val="Internet Link"/>
    <w:basedOn w:val="Policepardfaut"/>
    <w:rsid w:val="000E0789"/>
    <w:rPr>
      <w:color w:val="B292CA"/>
      <w:u w:val="single"/>
      <w:lang w:val="en-US" w:eastAsia="en-US" w:bidi="en-US"/>
    </w:rPr>
  </w:style>
  <w:style w:type="paragraph" w:customStyle="1" w:styleId="RepSylvie">
    <w:name w:val="Rep Sylvie"/>
    <w:basedOn w:val="NormalEspace"/>
    <w:link w:val="RepSylvieCar"/>
    <w:qFormat/>
    <w:rsid w:val="00E52FFA"/>
    <w:rPr>
      <w:rFonts w:ascii="Biondi" w:hAnsi="Biondi"/>
      <w:vanish/>
      <w:color w:val="7D8525" w:themeColor="accent3" w:themeShade="80"/>
    </w:rPr>
  </w:style>
  <w:style w:type="character" w:customStyle="1" w:styleId="RepSylvieCar">
    <w:name w:val="Rep Sylvie Car"/>
    <w:basedOn w:val="NormalEspaceCar"/>
    <w:link w:val="RepSylvie"/>
    <w:rsid w:val="00E52FFA"/>
    <w:rPr>
      <w:rFonts w:ascii="Biondi" w:eastAsiaTheme="minorHAnsi" w:hAnsi="Biondi"/>
      <w:vanish/>
      <w:color w:val="7D8525" w:themeColor="accent3" w:themeShade="80"/>
      <w:sz w:val="28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A93099"/>
    <w:rPr>
      <w:rFonts w:ascii="Tahoma" w:hAnsi="Tahoma"/>
      <w:b/>
      <w:color w:val="00B050"/>
      <w:sz w:val="24"/>
    </w:rPr>
  </w:style>
  <w:style w:type="character" w:customStyle="1" w:styleId="RponseCar">
    <w:name w:val="Réponse Car"/>
    <w:basedOn w:val="NormalEspaceCar"/>
    <w:link w:val="Rponse"/>
    <w:rsid w:val="00A93099"/>
    <w:rPr>
      <w:rFonts w:ascii="Tahoma" w:eastAsiaTheme="minorHAnsi" w:hAnsi="Tahoma"/>
      <w:b/>
      <w:color w:val="00B05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character" w:customStyle="1" w:styleId="InternetLink">
    <w:name w:val="Internet Link"/>
    <w:basedOn w:val="Policepardfaut"/>
    <w:rsid w:val="000E0789"/>
    <w:rPr>
      <w:color w:val="B292CA"/>
      <w:u w:val="single"/>
      <w:lang w:val="en-US" w:eastAsia="en-US" w:bidi="en-US"/>
    </w:rPr>
  </w:style>
  <w:style w:type="paragraph" w:customStyle="1" w:styleId="RepSylvie">
    <w:name w:val="Rep Sylvie"/>
    <w:basedOn w:val="NormalEspace"/>
    <w:link w:val="RepSylvieCar"/>
    <w:qFormat/>
    <w:rsid w:val="00E52FFA"/>
    <w:rPr>
      <w:rFonts w:ascii="Biondi" w:hAnsi="Biondi"/>
      <w:vanish/>
      <w:color w:val="7D8525" w:themeColor="accent3" w:themeShade="80"/>
    </w:rPr>
  </w:style>
  <w:style w:type="character" w:customStyle="1" w:styleId="RepSylvieCar">
    <w:name w:val="Rep Sylvie Car"/>
    <w:basedOn w:val="NormalEspaceCar"/>
    <w:link w:val="RepSylvie"/>
    <w:rsid w:val="00E52FFA"/>
    <w:rPr>
      <w:rFonts w:ascii="Biondi" w:eastAsiaTheme="minorHAnsi" w:hAnsi="Biondi"/>
      <w:vanish/>
      <w:color w:val="7D8525" w:themeColor="accent3" w:themeShade="80"/>
      <w:sz w:val="2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39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ylvie\AppData\Roaming\Microsoft\Templates\ExecutiveReport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Executive">
  <a:themeElements>
    <a:clrScheme name="Personnalisé 4">
      <a:dk1>
        <a:sysClr val="windowText" lastClr="000000"/>
      </a:dk1>
      <a:lt1>
        <a:sysClr val="window" lastClr="FFFFFF"/>
      </a:lt1>
      <a:dk2>
        <a:srgbClr val="8A8A9C"/>
      </a:dk2>
      <a:lt2>
        <a:srgbClr val="E7E7EB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Personnalisé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Automne 2014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9CA6A8-040D-4363-A1A6-34005B8EF5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0B985635-A6FD-42CF-9C97-B06A956E0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ExecutiveReport(2).dotx</Template>
  <TotalTime>403</TotalTime>
  <Pages>3</Pages>
  <Words>148</Words>
  <Characters>815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Hyper V et routeur</vt:lpstr>
      <vt:lpstr/>
    </vt:vector>
  </TitlesOfParts>
  <Manager>Jean-William Perreault</Manager>
  <Company>Famille</Company>
  <LinksUpToDate>false</LinksUpToDate>
  <CharactersWithSpaces>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Hyper V et routeur</dc:title>
  <dc:subject>Projet réseau 420-B54</dc:subject>
  <dc:creator>Famille</dc:creator>
  <cp:lastModifiedBy>Administrateur</cp:lastModifiedBy>
  <cp:revision>83</cp:revision>
  <cp:lastPrinted>2013-11-17T13:40:00Z</cp:lastPrinted>
  <dcterms:created xsi:type="dcterms:W3CDTF">2013-05-01T10:21:00Z</dcterms:created>
  <dcterms:modified xsi:type="dcterms:W3CDTF">2014-11-13T19:01:00Z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