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b/>
          <w:bCs/>
          <w:i/>
          <w:color w:val="727CA3" w:themeColor="accent1"/>
          <w:sz w:val="48"/>
          <w:szCs w:val="32"/>
        </w:rPr>
        <w:id w:val="154042960"/>
        <w:docPartObj>
          <w:docPartGallery w:val="Cover Pages"/>
          <w:docPartUnique/>
        </w:docPartObj>
      </w:sdtPr>
      <w:sdtEndPr>
        <w:rPr>
          <w:color w:val="8A8A9C" w:themeColor="text2"/>
          <w:spacing w:val="5"/>
          <w:kern w:val="28"/>
          <w:sz w:val="96"/>
          <w:szCs w:val="96"/>
        </w:rPr>
      </w:sdtEndPr>
      <w:sdtContent>
        <w:p w:rsidR="00EE698F" w:rsidRPr="00D35EE4" w:rsidRDefault="00EE698F"/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D35EE4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D35EE4" w:rsidRDefault="00A2650F" w:rsidP="00A2650F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>
                      <w:rPr>
                        <w:sz w:val="96"/>
                        <w:szCs w:val="96"/>
                      </w:rPr>
                      <w:t>Détails des serveurs</w:t>
                    </w:r>
                  </w:p>
                </w:sdtContent>
              </w:sdt>
            </w:tc>
          </w:tr>
          <w:tr w:rsidR="00EE698F" w:rsidRPr="00D35EE4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D35EE4" w:rsidRDefault="000A4FD7" w:rsidP="00592BC5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</w:t>
                    </w:r>
                    <w:r w:rsidR="00592BC5">
                      <w:rPr>
                        <w:sz w:val="36"/>
                        <w:szCs w:val="36"/>
                      </w:rPr>
                      <w:t>B54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D35EE4" w:rsidRDefault="00EE698F" w:rsidP="000C2306"/>
            </w:tc>
          </w:tr>
          <w:tr w:rsidR="00EE698F" w:rsidRPr="00D35EE4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D35EE4" w:rsidRDefault="00AF490D" w:rsidP="00AF490D">
                    <w:pPr>
                      <w:jc w:val="center"/>
                    </w:pPr>
                    <w:r>
                      <w:rPr>
                        <w:sz w:val="32"/>
                      </w:rPr>
                      <w:t>Jean-William Perreault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vAlign w:val="bottom"/>
              </w:tcPr>
              <w:p w:rsidR="00EE698F" w:rsidRPr="00D35EE4" w:rsidRDefault="00EE698F" w:rsidP="000C2306">
                <w:pPr>
                  <w:jc w:val="center"/>
                </w:pPr>
              </w:p>
            </w:tc>
          </w:tr>
          <w:tr w:rsidR="000A4FD7" w:rsidRPr="00D35EE4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D35EE4" w:rsidRDefault="007A1A82" w:rsidP="002B606C">
                    <w:pPr>
                      <w:jc w:val="center"/>
                    </w:pPr>
                    <w:r>
                      <w:t xml:space="preserve">Automne </w:t>
                    </w:r>
                    <w:r w:rsidR="0079787F">
                      <w:rPr>
                        <w:lang w:val="fr-FR"/>
                      </w:rPr>
                      <w:t>2014</w:t>
                    </w:r>
                  </w:p>
                </w:tc>
              </w:sdtContent>
            </w:sdt>
          </w:tr>
        </w:tbl>
        <w:p w:rsidR="0061578E" w:rsidRDefault="001356C7" w:rsidP="0061578E">
          <w:pPr>
            <w:pStyle w:val="Titre1"/>
            <w:rPr>
              <w:color w:val="8A8A9C" w:themeColor="text2"/>
              <w:spacing w:val="5"/>
              <w:kern w:val="28"/>
              <w:sz w:val="96"/>
              <w:szCs w:val="96"/>
            </w:rPr>
          </w:pPr>
          <w:r w:rsidRPr="00D35EE4">
            <w:rPr>
              <w:color w:val="8A8A9C" w:themeColor="text2"/>
              <w:spacing w:val="5"/>
              <w:kern w:val="28"/>
              <w:sz w:val="96"/>
              <w:szCs w:val="96"/>
            </w:rPr>
            <w:br w:type="page"/>
          </w:r>
        </w:p>
      </w:sdtContent>
    </w:sdt>
    <w:bookmarkStart w:id="0" w:name="_Toc343097120" w:displacedByCustomXml="prev"/>
    <w:p w:rsidR="0061578E" w:rsidRPr="00D35EE4" w:rsidRDefault="0061578E" w:rsidP="0061578E">
      <w:pPr>
        <w:pStyle w:val="Titre1"/>
      </w:pPr>
      <w:r w:rsidRPr="0061578E">
        <w:lastRenderedPageBreak/>
        <w:t xml:space="preserve"> </w:t>
      </w:r>
      <w:r w:rsidRPr="00D35EE4">
        <w:t>Serveur réel</w:t>
      </w:r>
      <w:bookmarkEnd w:id="0"/>
    </w:p>
    <w:p w:rsidR="0061578E" w:rsidRPr="00D35EE4" w:rsidRDefault="0061578E" w:rsidP="0061578E">
      <w:pPr>
        <w:pStyle w:val="Titre2"/>
      </w:pPr>
      <w:bookmarkStart w:id="1" w:name="_Toc343097121"/>
      <w:r w:rsidRPr="00D35EE4">
        <w:t>Paramètres généraux</w:t>
      </w:r>
      <w:bookmarkEnd w:id="1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serveur</w:t>
            </w:r>
          </w:p>
        </w:tc>
        <w:tc>
          <w:tcPr>
            <w:tcW w:w="5783" w:type="dxa"/>
          </w:tcPr>
          <w:p w:rsidR="0061578E" w:rsidRPr="00475C8C" w:rsidRDefault="00AF490D" w:rsidP="002C0111">
            <w:pPr>
              <w:pStyle w:val="Rponse"/>
              <w:rPr>
                <w:lang w:val="fr-CA"/>
              </w:rPr>
            </w:pPr>
            <w:r>
              <w:rPr>
                <w:sz w:val="28"/>
              </w:rPr>
              <w:t>529R29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Fond d’écran administrateur</w:t>
            </w:r>
            <w:r w:rsidR="00505E68">
              <w:rPr>
                <w:lang w:val="fr-CA"/>
              </w:rPr>
              <w:t xml:space="preserve"> (couleur)</w:t>
            </w:r>
          </w:p>
        </w:tc>
        <w:tc>
          <w:tcPr>
            <w:tcW w:w="5783" w:type="dxa"/>
          </w:tcPr>
          <w:p w:rsidR="0061578E" w:rsidRPr="00475C8C" w:rsidRDefault="00AF490D" w:rsidP="002C0111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Gris (par défaut, Windows Server2012)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Barre des tâches (produit</w:t>
            </w:r>
            <w:r w:rsidR="00177322">
              <w:rPr>
                <w:lang w:val="fr-CA"/>
              </w:rPr>
              <w:t>s</w:t>
            </w:r>
            <w:r w:rsidRPr="00D35EE4">
              <w:rPr>
                <w:lang w:val="fr-CA"/>
              </w:rPr>
              <w:t>)</w:t>
            </w:r>
          </w:p>
        </w:tc>
        <w:tc>
          <w:tcPr>
            <w:tcW w:w="5783" w:type="dxa"/>
          </w:tcPr>
          <w:p w:rsidR="0061578E" w:rsidRDefault="00AF490D" w:rsidP="008714E2">
            <w:pPr>
              <w:pStyle w:val="Rponse"/>
              <w:numPr>
                <w:ilvl w:val="0"/>
                <w:numId w:val="10"/>
              </w:numPr>
              <w:rPr>
                <w:lang w:val="fr-CA"/>
              </w:rPr>
            </w:pPr>
            <w:r>
              <w:rPr>
                <w:lang w:val="fr-CA"/>
              </w:rPr>
              <w:t>Gestionnaire de serveur</w:t>
            </w:r>
          </w:p>
          <w:p w:rsidR="00AF490D" w:rsidRDefault="00AF490D" w:rsidP="008714E2">
            <w:pPr>
              <w:pStyle w:val="Rponse"/>
              <w:numPr>
                <w:ilvl w:val="0"/>
                <w:numId w:val="10"/>
              </w:numPr>
              <w:rPr>
                <w:lang w:val="fr-CA"/>
              </w:rPr>
            </w:pPr>
            <w:r>
              <w:rPr>
                <w:lang w:val="fr-CA"/>
              </w:rPr>
              <w:t>Console Windows Powershell</w:t>
            </w:r>
          </w:p>
          <w:p w:rsidR="00AF490D" w:rsidRDefault="00AF490D" w:rsidP="008714E2">
            <w:pPr>
              <w:pStyle w:val="Rponse"/>
              <w:numPr>
                <w:ilvl w:val="0"/>
                <w:numId w:val="10"/>
              </w:numPr>
              <w:rPr>
                <w:lang w:val="fr-CA"/>
              </w:rPr>
            </w:pPr>
            <w:r>
              <w:rPr>
                <w:lang w:val="fr-CA"/>
              </w:rPr>
              <w:t>Gestionnaire Hyper-V</w:t>
            </w:r>
          </w:p>
          <w:p w:rsidR="008736E8" w:rsidRDefault="008736E8" w:rsidP="008714E2">
            <w:pPr>
              <w:pStyle w:val="Rponse"/>
              <w:numPr>
                <w:ilvl w:val="0"/>
                <w:numId w:val="10"/>
              </w:numPr>
              <w:rPr>
                <w:lang w:val="fr-CA"/>
              </w:rPr>
            </w:pPr>
            <w:r>
              <w:rPr>
                <w:lang w:val="fr-CA"/>
              </w:rPr>
              <w:t>Invite de commande</w:t>
            </w:r>
          </w:p>
          <w:p w:rsidR="004C3911" w:rsidRPr="00475C8C" w:rsidRDefault="004C3911" w:rsidP="008714E2">
            <w:pPr>
              <w:pStyle w:val="Rponse"/>
              <w:numPr>
                <w:ilvl w:val="0"/>
                <w:numId w:val="10"/>
              </w:numPr>
              <w:rPr>
                <w:lang w:val="fr-CA"/>
              </w:rPr>
            </w:pPr>
            <w:r>
              <w:rPr>
                <w:lang w:val="fr-CA"/>
              </w:rPr>
              <w:t>DNS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Configuration du CMD</w:t>
            </w:r>
          </w:p>
        </w:tc>
        <w:tc>
          <w:tcPr>
            <w:tcW w:w="5783" w:type="dxa"/>
          </w:tcPr>
          <w:p w:rsidR="0061578E" w:rsidRDefault="00AF490D" w:rsidP="008714E2">
            <w:pPr>
              <w:pStyle w:val="Rponse"/>
              <w:numPr>
                <w:ilvl w:val="0"/>
                <w:numId w:val="9"/>
              </w:numPr>
            </w:pPr>
            <w:r>
              <w:t>Fond: Noir</w:t>
            </w:r>
          </w:p>
          <w:p w:rsidR="00AF490D" w:rsidRDefault="00AF490D" w:rsidP="008714E2">
            <w:pPr>
              <w:pStyle w:val="Rponse"/>
              <w:numPr>
                <w:ilvl w:val="0"/>
                <w:numId w:val="9"/>
              </w:numPr>
            </w:pPr>
            <w:r>
              <w:t>Texte: Blanc</w:t>
            </w:r>
          </w:p>
          <w:p w:rsidR="00977983" w:rsidRDefault="00977983" w:rsidP="008714E2">
            <w:pPr>
              <w:pStyle w:val="Rponse"/>
              <w:numPr>
                <w:ilvl w:val="0"/>
                <w:numId w:val="9"/>
              </w:numPr>
            </w:pPr>
            <w:r>
              <w:t>Édition avec la souris</w:t>
            </w:r>
          </w:p>
          <w:p w:rsidR="00977983" w:rsidRPr="00D35EE4" w:rsidRDefault="00977983" w:rsidP="008714E2">
            <w:pPr>
              <w:pStyle w:val="Rponse"/>
              <w:numPr>
                <w:ilvl w:val="0"/>
                <w:numId w:val="9"/>
              </w:numPr>
            </w:pPr>
            <w:r>
              <w:t>Taille mémoire tampon: 800 x 3000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Liste des rôles</w:t>
            </w:r>
          </w:p>
        </w:tc>
        <w:tc>
          <w:tcPr>
            <w:tcW w:w="5783" w:type="dxa"/>
          </w:tcPr>
          <w:p w:rsidR="008714E2" w:rsidRDefault="008714E2" w:rsidP="008714E2">
            <w:pPr>
              <w:pStyle w:val="Rponse"/>
              <w:numPr>
                <w:ilvl w:val="0"/>
                <w:numId w:val="8"/>
              </w:numPr>
            </w:pPr>
            <w:r>
              <w:t>DNS</w:t>
            </w:r>
          </w:p>
          <w:p w:rsidR="0061578E" w:rsidRPr="00D35EE4" w:rsidRDefault="00F82C5A" w:rsidP="008714E2">
            <w:pPr>
              <w:pStyle w:val="Rponse"/>
              <w:numPr>
                <w:ilvl w:val="0"/>
                <w:numId w:val="8"/>
              </w:numPr>
            </w:pPr>
            <w:r>
              <w:t>Hyper-V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3A02CA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Dossier</w:t>
            </w:r>
            <w:r w:rsidR="0098578C">
              <w:rPr>
                <w:lang w:val="fr-CA"/>
              </w:rPr>
              <w:t xml:space="preserve"> supplémentaire</w:t>
            </w:r>
            <w:r w:rsidR="0061578E" w:rsidRPr="00D35EE4">
              <w:rPr>
                <w:lang w:val="fr-CA"/>
              </w:rPr>
              <w:t xml:space="preserve"> (Partage)</w:t>
            </w:r>
          </w:p>
        </w:tc>
        <w:tc>
          <w:tcPr>
            <w:tcW w:w="5783" w:type="dxa"/>
          </w:tcPr>
          <w:p w:rsidR="0061578E" w:rsidRPr="00CB72E1" w:rsidRDefault="00F82C5A" w:rsidP="002C0111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 xml:space="preserve">C:\_Examen </w:t>
            </w:r>
            <w:r w:rsidRPr="00F82C5A">
              <w:rPr>
                <w:lang w:val="fr-CA"/>
              </w:rPr>
              <w:sym w:font="Wingdings" w:char="F0E8"/>
            </w:r>
            <w:r>
              <w:rPr>
                <w:lang w:val="fr-CA"/>
              </w:rPr>
              <w:t xml:space="preserve"> Nom du partage: DATA</w:t>
            </w:r>
          </w:p>
        </w:tc>
      </w:tr>
      <w:tr w:rsidR="000C7C10" w:rsidRPr="00D35EE4" w:rsidTr="00000F0B">
        <w:tc>
          <w:tcPr>
            <w:tcW w:w="4390" w:type="dxa"/>
            <w:shd w:val="clear" w:color="auto" w:fill="EBF0F5" w:themeFill="accent2" w:themeFillTint="33"/>
          </w:tcPr>
          <w:p w:rsidR="000C7C10" w:rsidRDefault="000C7C10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Commande permettant de démonter une partition</w:t>
            </w:r>
          </w:p>
        </w:tc>
        <w:tc>
          <w:tcPr>
            <w:tcW w:w="5783" w:type="dxa"/>
          </w:tcPr>
          <w:p w:rsidR="000C7C10" w:rsidRPr="00CB72E1" w:rsidRDefault="00F82C5A" w:rsidP="002C0111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 xml:space="preserve">"mountvol  $Lecteur </w:t>
            </w:r>
            <w:r w:rsidRPr="00F82C5A">
              <w:rPr>
                <w:lang w:val="fr-CA"/>
              </w:rPr>
              <w:t>/D"</w:t>
            </w:r>
          </w:p>
        </w:tc>
      </w:tr>
      <w:tr w:rsidR="00405D10" w:rsidRPr="00D35EE4" w:rsidTr="00000F0B">
        <w:tc>
          <w:tcPr>
            <w:tcW w:w="4390" w:type="dxa"/>
            <w:shd w:val="clear" w:color="auto" w:fill="EBF0F5" w:themeFill="accent2" w:themeFillTint="33"/>
          </w:tcPr>
          <w:p w:rsidR="00405D10" w:rsidRDefault="00405D10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Pare-feu (Ping)</w:t>
            </w:r>
          </w:p>
        </w:tc>
        <w:tc>
          <w:tcPr>
            <w:tcW w:w="5783" w:type="dxa"/>
          </w:tcPr>
          <w:p w:rsidR="00405D10" w:rsidRPr="00CB72E1" w:rsidRDefault="002F5574" w:rsidP="002C0111">
            <w:pPr>
              <w:pStyle w:val="Rponse"/>
              <w:rPr>
                <w:lang w:val="fr-CA"/>
              </w:rPr>
            </w:pPr>
            <w:r w:rsidRPr="00EB52EB">
              <w:rPr>
                <w:lang w:val="fr-CA"/>
              </w:rPr>
              <w:t>Partage de fichiers et d’imprimantes (Demande d’écho - Trafic entrant ICMPv4)</w:t>
            </w:r>
          </w:p>
        </w:tc>
      </w:tr>
    </w:tbl>
    <w:p w:rsidR="0061578E" w:rsidRPr="00D35EE4" w:rsidRDefault="0061578E" w:rsidP="0061578E">
      <w:pPr>
        <w:pStyle w:val="Titre2"/>
      </w:pPr>
      <w:bookmarkStart w:id="2" w:name="_Toc343097122"/>
      <w:r w:rsidRPr="00D35EE4">
        <w:t>Configuration IP</w:t>
      </w:r>
      <w:bookmarkEnd w:id="2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361"/>
        <w:gridCol w:w="5812"/>
      </w:tblGrid>
      <w:tr w:rsidR="0061578E" w:rsidRPr="00D35EE4" w:rsidTr="00000F0B">
        <w:trPr>
          <w:trHeight w:val="139"/>
        </w:trPr>
        <w:tc>
          <w:tcPr>
            <w:tcW w:w="4361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carte</w:t>
            </w:r>
            <w:r>
              <w:rPr>
                <w:lang w:val="fr-CA"/>
              </w:rPr>
              <w:t xml:space="preserve"> IP (après Hyper V)</w:t>
            </w:r>
          </w:p>
        </w:tc>
        <w:tc>
          <w:tcPr>
            <w:tcW w:w="5812" w:type="dxa"/>
            <w:tcBorders>
              <w:bottom w:val="single" w:sz="8" w:space="0" w:color="727CA3" w:themeColor="accent1"/>
            </w:tcBorders>
          </w:tcPr>
          <w:p w:rsidR="0061578E" w:rsidRPr="00CB72E1" w:rsidRDefault="00480A69" w:rsidP="004C3911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Ext</w:t>
            </w:r>
            <w:r w:rsidR="00F10B0D">
              <w:rPr>
                <w:lang w:val="fr-CA"/>
              </w:rPr>
              <w:t xml:space="preserve"> </w:t>
            </w:r>
            <w:r w:rsidR="004C3911">
              <w:rPr>
                <w:lang w:val="fr-CA"/>
              </w:rPr>
              <w:t>Config</w:t>
            </w:r>
          </w:p>
        </w:tc>
      </w:tr>
      <w:tr w:rsidR="0061578E" w:rsidRPr="00D35EE4" w:rsidTr="00000F0B">
        <w:trPr>
          <w:trHeight w:val="139"/>
        </w:trPr>
        <w:tc>
          <w:tcPr>
            <w:tcW w:w="4361" w:type="dxa"/>
            <w:shd w:val="clear" w:color="auto" w:fill="EBF0F5" w:themeFill="accent2" w:themeFillTint="33"/>
          </w:tcPr>
          <w:p w:rsidR="0070110C" w:rsidRPr="00D35EE4" w:rsidRDefault="004B3BD1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Adresse </w:t>
            </w:r>
            <w:r w:rsidR="0061578E" w:rsidRPr="00D35EE4">
              <w:rPr>
                <w:lang w:val="fr-CA"/>
              </w:rPr>
              <w:t xml:space="preserve"> /Masque</w:t>
            </w:r>
          </w:p>
        </w:tc>
        <w:tc>
          <w:tcPr>
            <w:tcW w:w="5812" w:type="dxa"/>
          </w:tcPr>
          <w:p w:rsidR="0061578E" w:rsidRPr="00D35EE4" w:rsidRDefault="00F82C5A" w:rsidP="002C0111">
            <w:pPr>
              <w:pStyle w:val="Rponse"/>
              <w:rPr>
                <w:rFonts w:ascii="Calibri" w:eastAsia="Times New Roman" w:hAnsi="Calibri" w:cs="Times New Roman"/>
                <w:szCs w:val="28"/>
                <w:lang w:val="fr-CA"/>
              </w:rPr>
            </w:pPr>
            <w:r>
              <w:rPr>
                <w:sz w:val="28"/>
              </w:rPr>
              <w:t>10.57.154.150/16</w:t>
            </w:r>
          </w:p>
        </w:tc>
      </w:tr>
      <w:tr w:rsidR="0061578E" w:rsidRPr="00D35EE4" w:rsidTr="00000F0B">
        <w:trPr>
          <w:trHeight w:val="139"/>
        </w:trPr>
        <w:tc>
          <w:tcPr>
            <w:tcW w:w="4361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 passerelle</w:t>
            </w:r>
          </w:p>
        </w:tc>
        <w:tc>
          <w:tcPr>
            <w:tcW w:w="5812" w:type="dxa"/>
          </w:tcPr>
          <w:p w:rsidR="0061578E" w:rsidRPr="00D35EE4" w:rsidRDefault="00F82C5A" w:rsidP="002C0111">
            <w:pPr>
              <w:pStyle w:val="Rponse"/>
            </w:pPr>
            <w:r>
              <w:rPr>
                <w:sz w:val="28"/>
              </w:rPr>
              <w:t>10.57.1.1</w:t>
            </w:r>
          </w:p>
        </w:tc>
      </w:tr>
      <w:tr w:rsidR="0061578E" w:rsidRPr="00D35EE4" w:rsidTr="00000F0B">
        <w:trPr>
          <w:trHeight w:val="139"/>
        </w:trPr>
        <w:tc>
          <w:tcPr>
            <w:tcW w:w="4361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lastRenderedPageBreak/>
              <w:t>Adresse DNS</w:t>
            </w:r>
          </w:p>
        </w:tc>
        <w:tc>
          <w:tcPr>
            <w:tcW w:w="5812" w:type="dxa"/>
            <w:tcBorders>
              <w:bottom w:val="single" w:sz="8" w:space="0" w:color="727CA3" w:themeColor="accent1"/>
            </w:tcBorders>
          </w:tcPr>
          <w:p w:rsidR="0061578E" w:rsidRPr="00D35EE4" w:rsidRDefault="00F82C5A" w:rsidP="002C0111">
            <w:pPr>
              <w:pStyle w:val="Rponse"/>
              <w:rPr>
                <w:rFonts w:ascii="Calibri" w:eastAsia="Times New Roman" w:hAnsi="Calibri" w:cs="Times New Roman"/>
                <w:b/>
                <w:szCs w:val="28"/>
                <w:lang w:val="fr-CA"/>
              </w:rPr>
            </w:pPr>
            <w:r>
              <w:rPr>
                <w:sz w:val="28"/>
              </w:rPr>
              <w:t>127.0.0.1</w:t>
            </w:r>
          </w:p>
        </w:tc>
      </w:tr>
    </w:tbl>
    <w:p w:rsidR="0061578E" w:rsidRDefault="0061578E" w:rsidP="0061578E">
      <w:pPr>
        <w:rPr>
          <w:rFonts w:asciiTheme="majorHAnsi" w:eastAsiaTheme="majorEastAsia" w:hAnsiTheme="majorHAnsi" w:cstheme="majorBidi"/>
          <w:b/>
          <w:bCs/>
          <w:i/>
          <w:color w:val="727CA3" w:themeColor="accent1"/>
          <w:sz w:val="48"/>
          <w:szCs w:val="32"/>
        </w:rPr>
      </w:pPr>
      <w:r>
        <w:br w:type="page"/>
      </w:r>
    </w:p>
    <w:p w:rsidR="0061578E" w:rsidRPr="00D35EE4" w:rsidRDefault="0061578E" w:rsidP="0061578E">
      <w:pPr>
        <w:pStyle w:val="Titre1"/>
      </w:pPr>
      <w:bookmarkStart w:id="3" w:name="_Toc343097123"/>
      <w:r w:rsidRPr="00D35EE4">
        <w:lastRenderedPageBreak/>
        <w:t>Serveur 1</w:t>
      </w:r>
      <w:bookmarkEnd w:id="3"/>
    </w:p>
    <w:p w:rsidR="0061578E" w:rsidRPr="00D35EE4" w:rsidRDefault="0061578E" w:rsidP="0061578E">
      <w:pPr>
        <w:pStyle w:val="Titre2"/>
      </w:pPr>
      <w:bookmarkStart w:id="4" w:name="_Toc343097124"/>
      <w:r w:rsidRPr="00D35EE4">
        <w:t>Paramètres généraux</w:t>
      </w:r>
      <w:bookmarkEnd w:id="4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serveur</w:t>
            </w:r>
          </w:p>
        </w:tc>
        <w:tc>
          <w:tcPr>
            <w:tcW w:w="5783" w:type="dxa"/>
          </w:tcPr>
          <w:p w:rsidR="0061578E" w:rsidRPr="00D35EE4" w:rsidRDefault="00F82C5A" w:rsidP="002C0111">
            <w:pPr>
              <w:pStyle w:val="Rponse"/>
            </w:pPr>
            <w:r>
              <w:rPr>
                <w:sz w:val="28"/>
              </w:rPr>
              <w:t>529S1V29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Fond d’écran administrateur</w:t>
            </w:r>
            <w:r w:rsidR="00505E68">
              <w:rPr>
                <w:lang w:val="fr-CA"/>
              </w:rPr>
              <w:t xml:space="preserve"> (couleur)</w:t>
            </w:r>
          </w:p>
        </w:tc>
        <w:tc>
          <w:tcPr>
            <w:tcW w:w="5783" w:type="dxa"/>
          </w:tcPr>
          <w:p w:rsidR="0061578E" w:rsidRPr="00D35EE4" w:rsidRDefault="00DE6DA4" w:rsidP="002C0111">
            <w:pPr>
              <w:pStyle w:val="Rponse"/>
              <w:rPr>
                <w:rFonts w:ascii="Calibri" w:eastAsia="Times New Roman" w:hAnsi="Calibri" w:cs="Times New Roman"/>
                <w:szCs w:val="28"/>
                <w:lang w:val="fr-CA"/>
              </w:rPr>
            </w:pPr>
            <w:r>
              <w:rPr>
                <w:rFonts w:ascii="Calibri" w:eastAsia="Times New Roman" w:hAnsi="Calibri" w:cs="Times New Roman"/>
                <w:szCs w:val="28"/>
                <w:lang w:val="fr-CA"/>
              </w:rPr>
              <w:t>Bleu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Barre des tâches (produit</w:t>
            </w:r>
            <w:r w:rsidR="00CB72E1">
              <w:rPr>
                <w:lang w:val="fr-CA"/>
              </w:rPr>
              <w:t>s</w:t>
            </w:r>
            <w:r w:rsidRPr="00D35EE4">
              <w:rPr>
                <w:lang w:val="fr-CA"/>
              </w:rPr>
              <w:t>)</w:t>
            </w:r>
          </w:p>
        </w:tc>
        <w:tc>
          <w:tcPr>
            <w:tcW w:w="5783" w:type="dxa"/>
          </w:tcPr>
          <w:p w:rsidR="00703412" w:rsidRDefault="00703412" w:rsidP="00703412">
            <w:pPr>
              <w:pStyle w:val="Rponse"/>
              <w:numPr>
                <w:ilvl w:val="0"/>
                <w:numId w:val="13"/>
              </w:numPr>
              <w:rPr>
                <w:lang w:val="fr-CA"/>
              </w:rPr>
            </w:pPr>
            <w:r>
              <w:rPr>
                <w:lang w:val="fr-CA"/>
              </w:rPr>
              <w:t>Gestionnaire de Serveur IIS</w:t>
            </w:r>
          </w:p>
          <w:p w:rsidR="0061578E" w:rsidRDefault="00703412" w:rsidP="00703412">
            <w:pPr>
              <w:pStyle w:val="Rponse"/>
              <w:numPr>
                <w:ilvl w:val="0"/>
                <w:numId w:val="13"/>
              </w:numPr>
              <w:rPr>
                <w:lang w:val="fr-CA"/>
              </w:rPr>
            </w:pPr>
            <w:r>
              <w:rPr>
                <w:lang w:val="fr-CA"/>
              </w:rPr>
              <w:t>Console Windows Powershell</w:t>
            </w:r>
          </w:p>
          <w:p w:rsidR="009F1841" w:rsidRDefault="009F1841" w:rsidP="00703412">
            <w:pPr>
              <w:pStyle w:val="Rponse"/>
              <w:numPr>
                <w:ilvl w:val="0"/>
                <w:numId w:val="13"/>
              </w:numPr>
              <w:rPr>
                <w:lang w:val="fr-CA"/>
              </w:rPr>
            </w:pPr>
            <w:r>
              <w:rPr>
                <w:lang w:val="fr-CA"/>
              </w:rPr>
              <w:t>Invite de commande</w:t>
            </w:r>
          </w:p>
          <w:p w:rsidR="004C3911" w:rsidRPr="00703412" w:rsidRDefault="004C3911" w:rsidP="00703412">
            <w:pPr>
              <w:pStyle w:val="Rponse"/>
              <w:numPr>
                <w:ilvl w:val="0"/>
                <w:numId w:val="13"/>
              </w:numPr>
              <w:rPr>
                <w:lang w:val="fr-CA"/>
              </w:rPr>
            </w:pPr>
            <w:r>
              <w:rPr>
                <w:lang w:val="fr-CA"/>
              </w:rPr>
              <w:t>FileZilla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Configuration du CMD</w:t>
            </w:r>
          </w:p>
        </w:tc>
        <w:tc>
          <w:tcPr>
            <w:tcW w:w="5783" w:type="dxa"/>
          </w:tcPr>
          <w:p w:rsidR="0061578E" w:rsidRDefault="00DE6DA4" w:rsidP="005E3CBB">
            <w:pPr>
              <w:pStyle w:val="Rponse"/>
              <w:numPr>
                <w:ilvl w:val="0"/>
                <w:numId w:val="16"/>
              </w:numPr>
            </w:pPr>
            <w:r>
              <w:t>Texte: Noir</w:t>
            </w:r>
          </w:p>
          <w:p w:rsidR="00DE6DA4" w:rsidRDefault="00DE6DA4" w:rsidP="005E3CBB">
            <w:pPr>
              <w:pStyle w:val="Rponse"/>
              <w:numPr>
                <w:ilvl w:val="0"/>
                <w:numId w:val="16"/>
              </w:numPr>
            </w:pPr>
            <w:r>
              <w:t>Fond: Bleu</w:t>
            </w:r>
          </w:p>
          <w:p w:rsidR="005E3CBB" w:rsidRDefault="005E3CBB" w:rsidP="005E3CBB">
            <w:pPr>
              <w:pStyle w:val="Rponse"/>
              <w:numPr>
                <w:ilvl w:val="0"/>
                <w:numId w:val="16"/>
              </w:numPr>
            </w:pPr>
            <w:r>
              <w:t>Édition avec la souris</w:t>
            </w:r>
          </w:p>
          <w:p w:rsidR="005E3CBB" w:rsidRPr="00D35EE4" w:rsidRDefault="005E3CBB" w:rsidP="005E3CBB">
            <w:pPr>
              <w:pStyle w:val="Rponse"/>
              <w:numPr>
                <w:ilvl w:val="0"/>
                <w:numId w:val="16"/>
              </w:numPr>
            </w:pPr>
            <w:r>
              <w:t>Taille mémoire tampon: 800 x 3000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Liste des rôles</w:t>
            </w:r>
          </w:p>
        </w:tc>
        <w:tc>
          <w:tcPr>
            <w:tcW w:w="5783" w:type="dxa"/>
          </w:tcPr>
          <w:p w:rsidR="0061578E" w:rsidRPr="00D35EE4" w:rsidRDefault="00DE6DA4" w:rsidP="002C0111">
            <w:pPr>
              <w:pStyle w:val="Rponse"/>
            </w:pPr>
            <w:r>
              <w:t>IIS</w:t>
            </w:r>
          </w:p>
        </w:tc>
      </w:tr>
      <w:tr w:rsidR="00961B2E" w:rsidRPr="00D35EE4" w:rsidTr="00000F0B">
        <w:tc>
          <w:tcPr>
            <w:tcW w:w="4390" w:type="dxa"/>
            <w:shd w:val="clear" w:color="auto" w:fill="EBF0F5" w:themeFill="accent2" w:themeFillTint="33"/>
          </w:tcPr>
          <w:p w:rsidR="00961B2E" w:rsidRDefault="00961B2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Connexion </w:t>
            </w:r>
            <w:r>
              <w:rPr>
                <w:lang w:val="fr-CA"/>
              </w:rPr>
              <w:t xml:space="preserve">lecteur </w:t>
            </w:r>
            <w:r w:rsidRPr="00D35EE4">
              <w:rPr>
                <w:lang w:val="fr-CA"/>
              </w:rPr>
              <w:t xml:space="preserve">réseau </w:t>
            </w:r>
          </w:p>
          <w:p w:rsidR="00961B2E" w:rsidRPr="00D35EE4" w:rsidRDefault="00961B2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(Lettre et emplacement)</w:t>
            </w:r>
          </w:p>
        </w:tc>
        <w:tc>
          <w:tcPr>
            <w:tcW w:w="5783" w:type="dxa"/>
          </w:tcPr>
          <w:p w:rsidR="00961B2E" w:rsidRPr="00CB72E1" w:rsidRDefault="00961B2E" w:rsidP="00C86CC6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 xml:space="preserve">Z:\  </w:t>
            </w:r>
            <w:r w:rsidRPr="00EB3C7C">
              <w:rPr>
                <w:lang w:val="fr-CA"/>
              </w:rPr>
              <w:sym w:font="Wingdings" w:char="F0E8"/>
            </w:r>
            <w:r>
              <w:rPr>
                <w:lang w:val="fr-CA"/>
              </w:rPr>
              <w:t xml:space="preserve"> \\529R29\DATA</w:t>
            </w:r>
          </w:p>
        </w:tc>
      </w:tr>
      <w:tr w:rsidR="00961B2E" w:rsidRPr="00D35EE4" w:rsidTr="00000F0B">
        <w:tc>
          <w:tcPr>
            <w:tcW w:w="4390" w:type="dxa"/>
            <w:shd w:val="clear" w:color="auto" w:fill="EBF0F5" w:themeFill="accent2" w:themeFillTint="33"/>
          </w:tcPr>
          <w:p w:rsidR="00961B2E" w:rsidRPr="00D35EE4" w:rsidRDefault="00961B2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Liste des utilisateurs </w:t>
            </w:r>
            <w:r>
              <w:rPr>
                <w:lang w:val="fr-CA"/>
              </w:rPr>
              <w:t>que vous devez créer (</w:t>
            </w:r>
            <w:r w:rsidRPr="00D35EE4">
              <w:rPr>
                <w:lang w:val="fr-CA"/>
              </w:rPr>
              <w:t xml:space="preserve">avec </w:t>
            </w:r>
            <w:r>
              <w:rPr>
                <w:lang w:val="fr-CA"/>
              </w:rPr>
              <w:t xml:space="preserve">le </w:t>
            </w:r>
            <w:r w:rsidRPr="00D35EE4">
              <w:rPr>
                <w:lang w:val="fr-CA"/>
              </w:rPr>
              <w:t>mot de passe</w:t>
            </w:r>
            <w:r>
              <w:rPr>
                <w:lang w:val="fr-CA"/>
              </w:rPr>
              <w:t>)</w:t>
            </w:r>
          </w:p>
        </w:tc>
        <w:tc>
          <w:tcPr>
            <w:tcW w:w="5783" w:type="dxa"/>
          </w:tcPr>
          <w:p w:rsidR="00961B2E" w:rsidRDefault="00961B2E" w:rsidP="00E3029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Utilisateurs</w:t>
            </w:r>
          </w:p>
          <w:p w:rsidR="00961B2E" w:rsidRDefault="00961B2E" w:rsidP="00162989">
            <w:pPr>
              <w:pStyle w:val="Rponse"/>
              <w:numPr>
                <w:ilvl w:val="0"/>
                <w:numId w:val="12"/>
              </w:numPr>
              <w:rPr>
                <w:lang w:val="fr-CA"/>
              </w:rPr>
            </w:pPr>
            <w:r>
              <w:rPr>
                <w:lang w:val="fr-CA"/>
              </w:rPr>
              <w:t>Pierre Kiroule;</w:t>
            </w:r>
          </w:p>
          <w:p w:rsidR="00961B2E" w:rsidRDefault="00961B2E" w:rsidP="00162989">
            <w:pPr>
              <w:pStyle w:val="Rponse"/>
              <w:numPr>
                <w:ilvl w:val="0"/>
                <w:numId w:val="12"/>
              </w:numPr>
              <w:rPr>
                <w:lang w:val="fr-CA"/>
              </w:rPr>
            </w:pPr>
            <w:r>
              <w:rPr>
                <w:lang w:val="fr-CA"/>
              </w:rPr>
              <w:t>Jean Revien;</w:t>
            </w:r>
          </w:p>
          <w:p w:rsidR="00961B2E" w:rsidRDefault="00961B2E" w:rsidP="00162989">
            <w:pPr>
              <w:pStyle w:val="Rponse"/>
              <w:numPr>
                <w:ilvl w:val="0"/>
                <w:numId w:val="12"/>
              </w:numPr>
              <w:rPr>
                <w:lang w:val="fr-CA"/>
              </w:rPr>
            </w:pPr>
            <w:r>
              <w:rPr>
                <w:lang w:val="fr-CA"/>
              </w:rPr>
              <w:t>Guy Tard;</w:t>
            </w:r>
          </w:p>
          <w:p w:rsidR="00961B2E" w:rsidRPr="00CB72E1" w:rsidRDefault="00961B2E" w:rsidP="002C0111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Mot de passe : AAAaaa111</w:t>
            </w:r>
          </w:p>
        </w:tc>
      </w:tr>
      <w:tr w:rsidR="00961B2E" w:rsidRPr="00D35EE4" w:rsidTr="00000F0B">
        <w:tc>
          <w:tcPr>
            <w:tcW w:w="4390" w:type="dxa"/>
            <w:shd w:val="clear" w:color="auto" w:fill="EBF0F5" w:themeFill="accent2" w:themeFillTint="33"/>
          </w:tcPr>
          <w:p w:rsidR="00961B2E" w:rsidRPr="00D35EE4" w:rsidRDefault="00961B2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Pare-feu(Ping)</w:t>
            </w:r>
          </w:p>
        </w:tc>
        <w:tc>
          <w:tcPr>
            <w:tcW w:w="5783" w:type="dxa"/>
          </w:tcPr>
          <w:p w:rsidR="00961B2E" w:rsidRPr="00CB72E1" w:rsidRDefault="002F5574" w:rsidP="002C0111">
            <w:pPr>
              <w:pStyle w:val="Rponse"/>
              <w:rPr>
                <w:lang w:val="fr-CA"/>
              </w:rPr>
            </w:pPr>
            <w:r w:rsidRPr="00EB52EB">
              <w:rPr>
                <w:lang w:val="fr-CA"/>
              </w:rPr>
              <w:t>Partage de fichiers et d’imprimantes (Demande d’écho - Trafic entrant ICMPv4)</w:t>
            </w:r>
          </w:p>
        </w:tc>
      </w:tr>
    </w:tbl>
    <w:p w:rsidR="0061578E" w:rsidRPr="00D35EE4" w:rsidRDefault="0061578E" w:rsidP="0061578E">
      <w:pPr>
        <w:pStyle w:val="Titre2"/>
      </w:pPr>
      <w:bookmarkStart w:id="5" w:name="_Toc343097125"/>
      <w:r w:rsidRPr="00D35EE4">
        <w:t>Configuration IP</w:t>
      </w:r>
      <w:bookmarkEnd w:id="5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361"/>
        <w:gridCol w:w="5812"/>
      </w:tblGrid>
      <w:tr w:rsidR="0061578E" w:rsidRPr="00D35EE4" w:rsidTr="00000F0B">
        <w:trPr>
          <w:trHeight w:val="139"/>
        </w:trPr>
        <w:tc>
          <w:tcPr>
            <w:tcW w:w="4361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carte réseau</w:t>
            </w:r>
          </w:p>
        </w:tc>
        <w:tc>
          <w:tcPr>
            <w:tcW w:w="5812" w:type="dxa"/>
            <w:tcBorders>
              <w:bottom w:val="single" w:sz="8" w:space="0" w:color="727CA3" w:themeColor="accent1"/>
            </w:tcBorders>
          </w:tcPr>
          <w:p w:rsidR="0061578E" w:rsidRPr="00D35EE4" w:rsidRDefault="00770FBC" w:rsidP="002C0111">
            <w:pPr>
              <w:pStyle w:val="Rponse"/>
              <w:rPr>
                <w:rFonts w:ascii="Calibri" w:eastAsia="Times New Roman" w:hAnsi="Calibri" w:cs="Times New Roman"/>
                <w:szCs w:val="28"/>
                <w:lang w:val="fr-CA"/>
              </w:rPr>
            </w:pPr>
            <w:r w:rsidRPr="00FC215B">
              <w:rPr>
                <w:rFonts w:eastAsia="Times New Roman" w:cs="Tahoma"/>
                <w:szCs w:val="28"/>
                <w:lang w:val="fr-CA"/>
              </w:rPr>
              <w:t>Ext</w:t>
            </w:r>
          </w:p>
        </w:tc>
      </w:tr>
      <w:tr w:rsidR="0061578E" w:rsidRPr="00D35EE4" w:rsidTr="00000F0B">
        <w:trPr>
          <w:trHeight w:val="139"/>
        </w:trPr>
        <w:tc>
          <w:tcPr>
            <w:tcW w:w="4361" w:type="dxa"/>
            <w:shd w:val="clear" w:color="auto" w:fill="EBF0F5" w:themeFill="accent2" w:themeFillTint="33"/>
          </w:tcPr>
          <w:p w:rsidR="0061578E" w:rsidRPr="00D35EE4" w:rsidRDefault="00F449BA" w:rsidP="00FD0160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Type de </w:t>
            </w:r>
            <w:r w:rsidR="00A07A9C">
              <w:rPr>
                <w:lang w:val="fr-CA"/>
              </w:rPr>
              <w:t>carte</w:t>
            </w:r>
            <w:r w:rsidR="0061578E" w:rsidRPr="00D35EE4">
              <w:rPr>
                <w:lang w:val="fr-CA"/>
              </w:rPr>
              <w:t xml:space="preserve"> </w:t>
            </w:r>
            <w:r w:rsidR="0061578E">
              <w:rPr>
                <w:lang w:val="fr-CA"/>
              </w:rPr>
              <w:t>Hyper</w:t>
            </w:r>
            <w:r w:rsidR="00FD0160">
              <w:rPr>
                <w:lang w:val="fr-CA"/>
              </w:rPr>
              <w:t>-</w:t>
            </w:r>
            <w:r w:rsidR="0061578E">
              <w:rPr>
                <w:lang w:val="fr-CA"/>
              </w:rPr>
              <w:t>V</w:t>
            </w:r>
            <w:r w:rsidR="00A07A9C">
              <w:rPr>
                <w:lang w:val="fr-CA"/>
              </w:rPr>
              <w:t xml:space="preserve"> (Externe ou </w:t>
            </w:r>
            <w:r w:rsidR="00A07A9C">
              <w:rPr>
                <w:lang w:val="fr-CA"/>
              </w:rPr>
              <w:lastRenderedPageBreak/>
              <w:t>privée)</w:t>
            </w:r>
          </w:p>
        </w:tc>
        <w:tc>
          <w:tcPr>
            <w:tcW w:w="5812" w:type="dxa"/>
          </w:tcPr>
          <w:p w:rsidR="004B4D46" w:rsidRDefault="00770FBC" w:rsidP="004B4D46">
            <w:pPr>
              <w:pStyle w:val="Rponse"/>
              <w:spacing w:before="0" w:after="0"/>
              <w:rPr>
                <w:lang w:val="fr-CA"/>
              </w:rPr>
            </w:pPr>
            <w:r>
              <w:rPr>
                <w:lang w:val="fr-CA"/>
              </w:rPr>
              <w:lastRenderedPageBreak/>
              <w:t>Externe</w:t>
            </w:r>
          </w:p>
          <w:p w:rsidR="004B4D46" w:rsidRPr="004B4D46" w:rsidRDefault="004B4D46" w:rsidP="004B4D46"/>
        </w:tc>
      </w:tr>
      <w:tr w:rsidR="000E5B4D" w:rsidRPr="00D35EE4" w:rsidTr="00000F0B">
        <w:trPr>
          <w:trHeight w:val="139"/>
        </w:trPr>
        <w:tc>
          <w:tcPr>
            <w:tcW w:w="4361" w:type="dxa"/>
            <w:shd w:val="clear" w:color="auto" w:fill="EBF0F5" w:themeFill="accent2" w:themeFillTint="33"/>
          </w:tcPr>
          <w:p w:rsidR="000E5B4D" w:rsidRDefault="000E5B4D" w:rsidP="004B7485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lastRenderedPageBreak/>
              <w:t>Adresse</w:t>
            </w:r>
            <w:r w:rsidR="00A36601">
              <w:rPr>
                <w:lang w:val="fr-CA"/>
              </w:rPr>
              <w:t>s</w:t>
            </w:r>
            <w:r>
              <w:rPr>
                <w:lang w:val="fr-CA"/>
              </w:rPr>
              <w:t xml:space="preserve"> </w:t>
            </w:r>
            <w:r w:rsidRPr="00D35EE4">
              <w:rPr>
                <w:lang w:val="fr-CA"/>
              </w:rPr>
              <w:t xml:space="preserve"> /Masque</w:t>
            </w:r>
            <w:r w:rsidR="00A36601">
              <w:rPr>
                <w:lang w:val="fr-CA"/>
              </w:rPr>
              <w:t>s</w:t>
            </w:r>
          </w:p>
          <w:p w:rsidR="000E5B4D" w:rsidRPr="00D35EE4" w:rsidRDefault="000E5B4D" w:rsidP="00A36601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(une par ligne)</w:t>
            </w:r>
          </w:p>
        </w:tc>
        <w:tc>
          <w:tcPr>
            <w:tcW w:w="5812" w:type="dxa"/>
          </w:tcPr>
          <w:p w:rsidR="000E5B4D" w:rsidRPr="00CA27CD" w:rsidRDefault="00F82C5A" w:rsidP="004B4D46">
            <w:pPr>
              <w:pStyle w:val="Rponse"/>
              <w:numPr>
                <w:ilvl w:val="0"/>
                <w:numId w:val="7"/>
              </w:numPr>
              <w:spacing w:before="0" w:after="0"/>
              <w:ind w:left="714" w:hanging="357"/>
              <w:rPr>
                <w:rFonts w:cs="Tahoma"/>
                <w:sz w:val="28"/>
              </w:rPr>
            </w:pPr>
            <w:r w:rsidRPr="00CA27CD">
              <w:rPr>
                <w:rFonts w:cs="Tahoma"/>
                <w:sz w:val="28"/>
              </w:rPr>
              <w:t>10.57.154.151</w:t>
            </w:r>
            <w:r w:rsidR="00EB3C7C" w:rsidRPr="00CA27CD">
              <w:rPr>
                <w:rFonts w:cs="Tahoma"/>
                <w:sz w:val="28"/>
              </w:rPr>
              <w:t>/16</w:t>
            </w:r>
          </w:p>
          <w:p w:rsidR="00CE3609" w:rsidRDefault="00CE3609" w:rsidP="007B48DB">
            <w:pPr>
              <w:pStyle w:val="Rponse"/>
              <w:numPr>
                <w:ilvl w:val="0"/>
                <w:numId w:val="7"/>
              </w:numPr>
              <w:rPr>
                <w:rFonts w:eastAsia="Times New Roman" w:cs="Tahoma"/>
                <w:sz w:val="28"/>
                <w:lang w:val="fr-CA"/>
              </w:rPr>
            </w:pPr>
            <w:r w:rsidRPr="00CA27CD">
              <w:rPr>
                <w:rFonts w:eastAsia="Times New Roman" w:cs="Tahoma"/>
                <w:sz w:val="28"/>
                <w:lang w:val="fr-CA"/>
              </w:rPr>
              <w:t>10.57.154.15</w:t>
            </w:r>
            <w:r w:rsidR="00F45F39">
              <w:rPr>
                <w:rFonts w:eastAsia="Times New Roman" w:cs="Tahoma"/>
                <w:sz w:val="28"/>
                <w:lang w:val="fr-CA"/>
              </w:rPr>
              <w:t>3</w:t>
            </w:r>
            <w:r w:rsidRPr="00CA27CD">
              <w:rPr>
                <w:rFonts w:eastAsia="Times New Roman" w:cs="Tahoma"/>
                <w:sz w:val="28"/>
                <w:lang w:val="fr-CA"/>
              </w:rPr>
              <w:t>/16</w:t>
            </w:r>
            <w:r w:rsidR="00F45F39">
              <w:rPr>
                <w:rFonts w:eastAsia="Times New Roman" w:cs="Tahoma"/>
                <w:sz w:val="28"/>
                <w:lang w:val="fr-CA"/>
              </w:rPr>
              <w:t xml:space="preserve"> (IIS)</w:t>
            </w:r>
          </w:p>
          <w:p w:rsidR="00E66373" w:rsidRPr="007B48DB" w:rsidRDefault="00E66373" w:rsidP="007B48DB">
            <w:pPr>
              <w:pStyle w:val="Rponse"/>
              <w:numPr>
                <w:ilvl w:val="0"/>
                <w:numId w:val="7"/>
              </w:numPr>
              <w:rPr>
                <w:rFonts w:eastAsia="Times New Roman" w:cs="Tahoma"/>
                <w:sz w:val="28"/>
                <w:lang w:val="fr-CA"/>
              </w:rPr>
            </w:pPr>
            <w:r>
              <w:rPr>
                <w:rFonts w:eastAsia="Times New Roman" w:cs="Tahoma"/>
                <w:sz w:val="28"/>
                <w:lang w:val="fr-CA"/>
              </w:rPr>
              <w:t>10.57.154.154/16 (IIS)</w:t>
            </w:r>
          </w:p>
        </w:tc>
      </w:tr>
      <w:tr w:rsidR="000E5B4D" w:rsidRPr="00D35EE4" w:rsidTr="00000F0B">
        <w:trPr>
          <w:trHeight w:val="139"/>
        </w:trPr>
        <w:tc>
          <w:tcPr>
            <w:tcW w:w="4361" w:type="dxa"/>
            <w:shd w:val="clear" w:color="auto" w:fill="EBF0F5" w:themeFill="accent2" w:themeFillTint="33"/>
          </w:tcPr>
          <w:p w:rsidR="000E5B4D" w:rsidRPr="00D35EE4" w:rsidRDefault="000E5B4D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 passerelle</w:t>
            </w:r>
          </w:p>
        </w:tc>
        <w:tc>
          <w:tcPr>
            <w:tcW w:w="5812" w:type="dxa"/>
          </w:tcPr>
          <w:p w:rsidR="000E5B4D" w:rsidRPr="00D35EE4" w:rsidRDefault="00892643" w:rsidP="002C0111">
            <w:pPr>
              <w:pStyle w:val="Rponse"/>
              <w:rPr>
                <w:rFonts w:ascii="Calibri" w:eastAsia="Times New Roman" w:hAnsi="Calibri" w:cs="Times New Roman"/>
                <w:szCs w:val="28"/>
                <w:lang w:val="fr-CA"/>
              </w:rPr>
            </w:pPr>
            <w:r>
              <w:rPr>
                <w:sz w:val="28"/>
                <w:lang w:val="fr-CA"/>
              </w:rPr>
              <w:t>10.57.1.1</w:t>
            </w:r>
          </w:p>
        </w:tc>
      </w:tr>
      <w:tr w:rsidR="000E5B4D" w:rsidRPr="00D35EE4" w:rsidTr="00000F0B">
        <w:trPr>
          <w:trHeight w:val="139"/>
        </w:trPr>
        <w:tc>
          <w:tcPr>
            <w:tcW w:w="4361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0E5B4D" w:rsidRPr="00D35EE4" w:rsidRDefault="000E5B4D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 DNS</w:t>
            </w:r>
          </w:p>
        </w:tc>
        <w:tc>
          <w:tcPr>
            <w:tcW w:w="5812" w:type="dxa"/>
            <w:tcBorders>
              <w:bottom w:val="single" w:sz="8" w:space="0" w:color="727CA3" w:themeColor="accent1"/>
            </w:tcBorders>
          </w:tcPr>
          <w:p w:rsidR="000E5B4D" w:rsidRPr="00D35EE4" w:rsidRDefault="00F82C5A" w:rsidP="002C0111">
            <w:pPr>
              <w:pStyle w:val="Rponse"/>
              <w:rPr>
                <w:rFonts w:ascii="Calibri" w:eastAsia="Times New Roman" w:hAnsi="Calibri" w:cs="Times New Roman"/>
                <w:b/>
                <w:szCs w:val="28"/>
                <w:lang w:val="fr-CA"/>
              </w:rPr>
            </w:pPr>
            <w:r w:rsidRPr="00CE3609">
              <w:rPr>
                <w:sz w:val="28"/>
                <w:lang w:val="fr-CA"/>
              </w:rPr>
              <w:t>10.57.154.150</w:t>
            </w:r>
          </w:p>
        </w:tc>
      </w:tr>
    </w:tbl>
    <w:p w:rsidR="0061578E" w:rsidRDefault="0061578E" w:rsidP="0061578E">
      <w:pPr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</w:pPr>
      <w:r>
        <w:br w:type="page"/>
      </w:r>
    </w:p>
    <w:p w:rsidR="0061578E" w:rsidRPr="00D35EE4" w:rsidRDefault="0061578E" w:rsidP="0061578E">
      <w:pPr>
        <w:pStyle w:val="Titre1"/>
      </w:pPr>
      <w:bookmarkStart w:id="6" w:name="_Toc343097126"/>
      <w:r w:rsidRPr="00D35EE4">
        <w:lastRenderedPageBreak/>
        <w:t>Serveur 2</w:t>
      </w:r>
      <w:bookmarkEnd w:id="6"/>
    </w:p>
    <w:p w:rsidR="0061578E" w:rsidRPr="00D35EE4" w:rsidRDefault="0061578E" w:rsidP="0061578E">
      <w:pPr>
        <w:pStyle w:val="Titre2"/>
      </w:pPr>
      <w:bookmarkStart w:id="7" w:name="_Toc343097127"/>
      <w:r w:rsidRPr="00D35EE4">
        <w:t>Paramètres généraux</w:t>
      </w:r>
      <w:bookmarkEnd w:id="7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serveur</w:t>
            </w:r>
          </w:p>
        </w:tc>
        <w:tc>
          <w:tcPr>
            <w:tcW w:w="5783" w:type="dxa"/>
          </w:tcPr>
          <w:p w:rsidR="0061578E" w:rsidRPr="00D35EE4" w:rsidRDefault="00F82C5A" w:rsidP="002C0111">
            <w:pPr>
              <w:pStyle w:val="Rponse"/>
              <w:rPr>
                <w:szCs w:val="28"/>
                <w:lang w:val="fr-CA"/>
              </w:rPr>
            </w:pPr>
            <w:r w:rsidRPr="00CE3609">
              <w:rPr>
                <w:sz w:val="28"/>
                <w:lang w:val="fr-CA"/>
              </w:rPr>
              <w:t>529S2V29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505E68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Fond d’écran administrateur</w:t>
            </w:r>
            <w:r w:rsidR="00505E68">
              <w:rPr>
                <w:lang w:val="fr-CA"/>
              </w:rPr>
              <w:t xml:space="preserve"> </w:t>
            </w:r>
            <w:r w:rsidR="00F67E9D">
              <w:rPr>
                <w:lang w:val="fr-CA"/>
              </w:rPr>
              <w:t>(coul)</w:t>
            </w:r>
          </w:p>
        </w:tc>
        <w:tc>
          <w:tcPr>
            <w:tcW w:w="5783" w:type="dxa"/>
          </w:tcPr>
          <w:p w:rsidR="0061578E" w:rsidRPr="00D35EE4" w:rsidRDefault="00CA1E75" w:rsidP="002C0111">
            <w:pPr>
              <w:pStyle w:val="Rponse"/>
              <w:rPr>
                <w:rFonts w:ascii="Calibri" w:eastAsia="Times New Roman" w:hAnsi="Calibri" w:cs="Times New Roman"/>
              </w:rPr>
            </w:pPr>
            <w:r w:rsidRPr="00CA1E75">
              <w:rPr>
                <w:rFonts w:eastAsia="Times New Roman" w:cs="Tahoma"/>
              </w:rPr>
              <w:t>Jaune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Barre des tâches (produit</w:t>
            </w:r>
            <w:r w:rsidR="00FD0160">
              <w:rPr>
                <w:lang w:val="fr-CA"/>
              </w:rPr>
              <w:t>s</w:t>
            </w:r>
            <w:r w:rsidRPr="00D35EE4">
              <w:rPr>
                <w:lang w:val="fr-CA"/>
              </w:rPr>
              <w:t>)</w:t>
            </w:r>
          </w:p>
        </w:tc>
        <w:tc>
          <w:tcPr>
            <w:tcW w:w="5783" w:type="dxa"/>
          </w:tcPr>
          <w:p w:rsidR="0061578E" w:rsidRDefault="00CA1E75" w:rsidP="00703412">
            <w:pPr>
              <w:pStyle w:val="Rponse"/>
              <w:numPr>
                <w:ilvl w:val="0"/>
                <w:numId w:val="14"/>
              </w:numPr>
            </w:pPr>
            <w:r>
              <w:t>Gestionnaire de Serveur DNS</w:t>
            </w:r>
          </w:p>
          <w:p w:rsidR="00703412" w:rsidRDefault="00703412" w:rsidP="002C0111">
            <w:pPr>
              <w:pStyle w:val="Rponse"/>
              <w:numPr>
                <w:ilvl w:val="0"/>
                <w:numId w:val="10"/>
              </w:numPr>
              <w:rPr>
                <w:lang w:val="fr-CA"/>
              </w:rPr>
            </w:pPr>
            <w:r>
              <w:rPr>
                <w:lang w:val="fr-CA"/>
              </w:rPr>
              <w:t>Console Windows Powershell</w:t>
            </w:r>
          </w:p>
          <w:p w:rsidR="00C02D8D" w:rsidRDefault="00C02D8D" w:rsidP="002C0111">
            <w:pPr>
              <w:pStyle w:val="Rponse"/>
              <w:numPr>
                <w:ilvl w:val="0"/>
                <w:numId w:val="10"/>
              </w:numPr>
              <w:rPr>
                <w:lang w:val="fr-CA"/>
              </w:rPr>
            </w:pPr>
            <w:r>
              <w:rPr>
                <w:lang w:val="fr-CA"/>
              </w:rPr>
              <w:t>Invite de commande</w:t>
            </w:r>
          </w:p>
          <w:p w:rsidR="00514EAA" w:rsidRPr="00F10B0D" w:rsidRDefault="00514EAA" w:rsidP="002C0111">
            <w:pPr>
              <w:pStyle w:val="Rponse"/>
              <w:numPr>
                <w:ilvl w:val="0"/>
                <w:numId w:val="10"/>
              </w:numPr>
              <w:rPr>
                <w:lang w:val="fr-CA"/>
              </w:rPr>
            </w:pPr>
            <w:r>
              <w:rPr>
                <w:lang w:val="fr-CA"/>
              </w:rPr>
              <w:t>Routage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Configuration du CMD</w:t>
            </w:r>
          </w:p>
        </w:tc>
        <w:tc>
          <w:tcPr>
            <w:tcW w:w="5783" w:type="dxa"/>
          </w:tcPr>
          <w:p w:rsidR="00CA1E75" w:rsidRDefault="00CA1E75" w:rsidP="00827052">
            <w:pPr>
              <w:pStyle w:val="Rponse"/>
              <w:numPr>
                <w:ilvl w:val="0"/>
                <w:numId w:val="5"/>
              </w:numPr>
            </w:pPr>
            <w:r>
              <w:t>Fond: Jaune</w:t>
            </w:r>
          </w:p>
          <w:p w:rsidR="0061578E" w:rsidRDefault="00CA1E75" w:rsidP="00827052">
            <w:pPr>
              <w:pStyle w:val="Rponse"/>
              <w:numPr>
                <w:ilvl w:val="0"/>
                <w:numId w:val="5"/>
              </w:numPr>
            </w:pPr>
            <w:r>
              <w:t>Texte: Noir</w:t>
            </w:r>
          </w:p>
          <w:p w:rsidR="00827052" w:rsidRDefault="00827052" w:rsidP="00827052">
            <w:pPr>
              <w:pStyle w:val="Rponse"/>
              <w:numPr>
                <w:ilvl w:val="0"/>
                <w:numId w:val="5"/>
              </w:numPr>
            </w:pPr>
            <w:r>
              <w:t>Édition avec la souris</w:t>
            </w:r>
          </w:p>
          <w:p w:rsidR="00827052" w:rsidRPr="00D35EE4" w:rsidRDefault="00827052" w:rsidP="00827052">
            <w:pPr>
              <w:pStyle w:val="Rponse"/>
              <w:numPr>
                <w:ilvl w:val="0"/>
                <w:numId w:val="5"/>
              </w:numPr>
            </w:pPr>
            <w:r>
              <w:t>Taille mémoire tampon: 800 x 3000</w:t>
            </w:r>
          </w:p>
        </w:tc>
      </w:tr>
      <w:tr w:rsidR="0061578E" w:rsidRPr="00D35EE4" w:rsidTr="00BA788A">
        <w:trPr>
          <w:trHeight w:val="854"/>
        </w:trPr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Liste des rôles</w:t>
            </w:r>
          </w:p>
        </w:tc>
        <w:tc>
          <w:tcPr>
            <w:tcW w:w="5783" w:type="dxa"/>
          </w:tcPr>
          <w:p w:rsidR="00CA1E75" w:rsidRDefault="00CA1E75" w:rsidP="00CA1E75">
            <w:pPr>
              <w:pStyle w:val="Rponse"/>
              <w:numPr>
                <w:ilvl w:val="0"/>
                <w:numId w:val="6"/>
              </w:numPr>
            </w:pPr>
            <w:r>
              <w:t xml:space="preserve">DNS </w:t>
            </w:r>
          </w:p>
          <w:p w:rsidR="0061578E" w:rsidRPr="00D35EE4" w:rsidRDefault="00CA1E75" w:rsidP="00CA1E75">
            <w:pPr>
              <w:pStyle w:val="Rponse"/>
              <w:numPr>
                <w:ilvl w:val="0"/>
                <w:numId w:val="6"/>
              </w:numPr>
            </w:pPr>
            <w:r>
              <w:t>Routeur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Connexion </w:t>
            </w:r>
            <w:r>
              <w:rPr>
                <w:lang w:val="fr-CA"/>
              </w:rPr>
              <w:t xml:space="preserve">lecteur </w:t>
            </w:r>
            <w:r w:rsidRPr="00D35EE4">
              <w:rPr>
                <w:lang w:val="fr-CA"/>
              </w:rPr>
              <w:t xml:space="preserve">réseau </w:t>
            </w:r>
          </w:p>
        </w:tc>
        <w:tc>
          <w:tcPr>
            <w:tcW w:w="5783" w:type="dxa"/>
          </w:tcPr>
          <w:p w:rsidR="0061578E" w:rsidRPr="00CB72E1" w:rsidRDefault="00F3225A" w:rsidP="002C0111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 xml:space="preserve">Z:\  </w:t>
            </w:r>
            <w:r w:rsidRPr="00EB3C7C">
              <w:rPr>
                <w:lang w:val="fr-CA"/>
              </w:rPr>
              <w:sym w:font="Wingdings" w:char="F0E8"/>
            </w:r>
            <w:r>
              <w:rPr>
                <w:lang w:val="fr-CA"/>
              </w:rPr>
              <w:t xml:space="preserve"> \\529R29\DATA</w:t>
            </w:r>
          </w:p>
        </w:tc>
      </w:tr>
      <w:tr w:rsidR="00405D10" w:rsidRPr="00D35EE4" w:rsidTr="00000F0B">
        <w:tc>
          <w:tcPr>
            <w:tcW w:w="4390" w:type="dxa"/>
            <w:shd w:val="clear" w:color="auto" w:fill="EBF0F5" w:themeFill="accent2" w:themeFillTint="33"/>
          </w:tcPr>
          <w:p w:rsidR="00405D10" w:rsidRPr="00D35EE4" w:rsidRDefault="00405D10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Pare-feu (Ping)</w:t>
            </w:r>
          </w:p>
        </w:tc>
        <w:tc>
          <w:tcPr>
            <w:tcW w:w="5783" w:type="dxa"/>
          </w:tcPr>
          <w:p w:rsidR="00405D10" w:rsidRPr="00CB72E1" w:rsidRDefault="00EB52EB" w:rsidP="002C0111">
            <w:pPr>
              <w:pStyle w:val="Rponse"/>
              <w:rPr>
                <w:lang w:val="fr-CA"/>
              </w:rPr>
            </w:pPr>
            <w:r w:rsidRPr="00EB52EB">
              <w:rPr>
                <w:lang w:val="fr-CA"/>
              </w:rPr>
              <w:t>Partage de fichiers et d’imprimantes (Demande d’écho - Trafic entrant ICMPv4)</w:t>
            </w:r>
          </w:p>
        </w:tc>
      </w:tr>
    </w:tbl>
    <w:p w:rsidR="0061578E" w:rsidRPr="00D35EE4" w:rsidRDefault="0061578E" w:rsidP="0061578E">
      <w:pPr>
        <w:pStyle w:val="Titre2"/>
      </w:pPr>
      <w:bookmarkStart w:id="8" w:name="_Toc343097128"/>
      <w:r w:rsidRPr="00D35EE4">
        <w:t>Configuration IP</w:t>
      </w:r>
      <w:r>
        <w:t xml:space="preserve"> vers le réseau </w:t>
      </w:r>
      <w:bookmarkEnd w:id="8"/>
      <w:r w:rsidR="00FD0160">
        <w:t>PUBLIC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361"/>
        <w:gridCol w:w="5812"/>
      </w:tblGrid>
      <w:tr w:rsidR="0061578E" w:rsidRPr="00D35EE4" w:rsidTr="00000F0B">
        <w:trPr>
          <w:trHeight w:val="139"/>
        </w:trPr>
        <w:tc>
          <w:tcPr>
            <w:tcW w:w="4361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carte réseau</w:t>
            </w:r>
          </w:p>
        </w:tc>
        <w:tc>
          <w:tcPr>
            <w:tcW w:w="5812" w:type="dxa"/>
            <w:tcBorders>
              <w:bottom w:val="single" w:sz="8" w:space="0" w:color="727CA3" w:themeColor="accent1"/>
            </w:tcBorders>
          </w:tcPr>
          <w:p w:rsidR="0061578E" w:rsidRPr="00CA1E75" w:rsidRDefault="00CA1E75" w:rsidP="002C0111">
            <w:pPr>
              <w:pStyle w:val="Rponse"/>
              <w:rPr>
                <w:rFonts w:eastAsia="Times New Roman" w:cs="Tahoma"/>
                <w:szCs w:val="28"/>
                <w:lang w:val="fr-CA"/>
              </w:rPr>
            </w:pPr>
            <w:r w:rsidRPr="00CA1E75">
              <w:rPr>
                <w:rFonts w:eastAsia="Times New Roman" w:cs="Tahoma"/>
                <w:szCs w:val="28"/>
                <w:lang w:val="fr-CA"/>
              </w:rPr>
              <w:t>Ext</w:t>
            </w:r>
          </w:p>
        </w:tc>
      </w:tr>
      <w:tr w:rsidR="0061578E" w:rsidRPr="00D35EE4" w:rsidTr="00000F0B">
        <w:trPr>
          <w:trHeight w:val="139"/>
        </w:trPr>
        <w:tc>
          <w:tcPr>
            <w:tcW w:w="4361" w:type="dxa"/>
            <w:shd w:val="clear" w:color="auto" w:fill="EBF0F5" w:themeFill="accent2" w:themeFillTint="33"/>
          </w:tcPr>
          <w:p w:rsidR="0061578E" w:rsidRPr="00D35EE4" w:rsidRDefault="008E7399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Type de </w:t>
            </w:r>
            <w:r w:rsidR="00971633">
              <w:rPr>
                <w:lang w:val="fr-CA"/>
              </w:rPr>
              <w:t>carte</w:t>
            </w:r>
            <w:r w:rsidR="0061578E" w:rsidRPr="00D35EE4">
              <w:rPr>
                <w:lang w:val="fr-CA"/>
              </w:rPr>
              <w:t xml:space="preserve"> </w:t>
            </w:r>
            <w:r w:rsidR="0061578E">
              <w:rPr>
                <w:lang w:val="fr-CA"/>
              </w:rPr>
              <w:t>Hyper V</w:t>
            </w:r>
            <w:r w:rsidR="00EE4F02">
              <w:rPr>
                <w:lang w:val="fr-CA"/>
              </w:rPr>
              <w:t xml:space="preserve"> (Ext ou priv)</w:t>
            </w:r>
          </w:p>
        </w:tc>
        <w:tc>
          <w:tcPr>
            <w:tcW w:w="5812" w:type="dxa"/>
          </w:tcPr>
          <w:p w:rsidR="0061578E" w:rsidRPr="00CB72E1" w:rsidRDefault="00CA1E75" w:rsidP="002C0111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Ext</w:t>
            </w:r>
          </w:p>
        </w:tc>
      </w:tr>
      <w:tr w:rsidR="000E5B4D" w:rsidRPr="00D35EE4" w:rsidTr="00000F0B">
        <w:trPr>
          <w:trHeight w:val="139"/>
        </w:trPr>
        <w:tc>
          <w:tcPr>
            <w:tcW w:w="4361" w:type="dxa"/>
            <w:shd w:val="clear" w:color="auto" w:fill="EBF0F5" w:themeFill="accent2" w:themeFillTint="33"/>
          </w:tcPr>
          <w:p w:rsidR="000E5B4D" w:rsidRPr="00D35EE4" w:rsidRDefault="000E5B4D" w:rsidP="004B7485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Adresse </w:t>
            </w:r>
            <w:r w:rsidRPr="00D35EE4">
              <w:rPr>
                <w:lang w:val="fr-CA"/>
              </w:rPr>
              <w:t xml:space="preserve"> /Masque</w:t>
            </w:r>
          </w:p>
        </w:tc>
        <w:tc>
          <w:tcPr>
            <w:tcW w:w="5812" w:type="dxa"/>
          </w:tcPr>
          <w:p w:rsidR="000E5B4D" w:rsidRPr="009C068D" w:rsidRDefault="00F82C5A" w:rsidP="009C068D">
            <w:pPr>
              <w:pStyle w:val="Rponse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10.57.154.152</w:t>
            </w:r>
            <w:r w:rsidR="009C068D">
              <w:rPr>
                <w:sz w:val="28"/>
              </w:rPr>
              <w:t>/16</w:t>
            </w:r>
          </w:p>
        </w:tc>
      </w:tr>
      <w:tr w:rsidR="000E5B4D" w:rsidRPr="00D35EE4" w:rsidTr="00000F0B">
        <w:trPr>
          <w:trHeight w:val="139"/>
        </w:trPr>
        <w:tc>
          <w:tcPr>
            <w:tcW w:w="4361" w:type="dxa"/>
            <w:shd w:val="clear" w:color="auto" w:fill="EBF0F5" w:themeFill="accent2" w:themeFillTint="33"/>
          </w:tcPr>
          <w:p w:rsidR="000E5B4D" w:rsidRPr="00D35EE4" w:rsidRDefault="000E5B4D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 passerelle</w:t>
            </w:r>
          </w:p>
        </w:tc>
        <w:tc>
          <w:tcPr>
            <w:tcW w:w="5812" w:type="dxa"/>
          </w:tcPr>
          <w:p w:rsidR="000E5B4D" w:rsidRPr="00D35EE4" w:rsidRDefault="00F82C5A" w:rsidP="002C0111">
            <w:pPr>
              <w:pStyle w:val="Rponse"/>
            </w:pPr>
            <w:r>
              <w:rPr>
                <w:sz w:val="28"/>
              </w:rPr>
              <w:t>10.57.1.1</w:t>
            </w:r>
          </w:p>
        </w:tc>
      </w:tr>
      <w:tr w:rsidR="000E5B4D" w:rsidRPr="00D35EE4" w:rsidTr="00000F0B">
        <w:trPr>
          <w:trHeight w:val="139"/>
        </w:trPr>
        <w:tc>
          <w:tcPr>
            <w:tcW w:w="4361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0E5B4D" w:rsidRPr="00D35EE4" w:rsidRDefault="000E5B4D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 DNS</w:t>
            </w:r>
          </w:p>
        </w:tc>
        <w:tc>
          <w:tcPr>
            <w:tcW w:w="5812" w:type="dxa"/>
            <w:tcBorders>
              <w:bottom w:val="single" w:sz="8" w:space="0" w:color="727CA3" w:themeColor="accent1"/>
            </w:tcBorders>
          </w:tcPr>
          <w:p w:rsidR="000E5B4D" w:rsidRPr="00D35EE4" w:rsidRDefault="00F82C5A" w:rsidP="002C0111">
            <w:pPr>
              <w:pStyle w:val="Rponse"/>
            </w:pPr>
            <w:r>
              <w:rPr>
                <w:sz w:val="28"/>
              </w:rPr>
              <w:t>127.0.0.1</w:t>
            </w:r>
          </w:p>
        </w:tc>
      </w:tr>
    </w:tbl>
    <w:p w:rsidR="00F82C5A" w:rsidRDefault="00F82C5A" w:rsidP="0061578E">
      <w:pPr>
        <w:pStyle w:val="Titre2"/>
      </w:pPr>
      <w:bookmarkStart w:id="9" w:name="_Toc343097129"/>
    </w:p>
    <w:p w:rsidR="00F82C5A" w:rsidRDefault="00F82C5A">
      <w:pPr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</w:pPr>
      <w:r>
        <w:br w:type="page"/>
      </w:r>
    </w:p>
    <w:p w:rsidR="0061578E" w:rsidRDefault="0061578E" w:rsidP="0061578E">
      <w:pPr>
        <w:pStyle w:val="Titre2"/>
      </w:pPr>
      <w:r w:rsidRPr="00D35EE4">
        <w:lastRenderedPageBreak/>
        <w:t>Configuration IP</w:t>
      </w:r>
      <w:r>
        <w:t xml:space="preserve"> vers le réseau </w:t>
      </w:r>
      <w:bookmarkEnd w:id="9"/>
      <w:r w:rsidR="00FD0160">
        <w:t>PRIVÉ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361"/>
        <w:gridCol w:w="5812"/>
      </w:tblGrid>
      <w:tr w:rsidR="0061578E" w:rsidRPr="00D35EE4" w:rsidTr="00000F0B">
        <w:trPr>
          <w:trHeight w:val="139"/>
        </w:trPr>
        <w:tc>
          <w:tcPr>
            <w:tcW w:w="4361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carte réseau</w:t>
            </w:r>
          </w:p>
        </w:tc>
        <w:tc>
          <w:tcPr>
            <w:tcW w:w="5812" w:type="dxa"/>
            <w:tcBorders>
              <w:bottom w:val="single" w:sz="8" w:space="0" w:color="727CA3" w:themeColor="accent1"/>
            </w:tcBorders>
          </w:tcPr>
          <w:p w:rsidR="0061578E" w:rsidRPr="00D35EE4" w:rsidRDefault="00CA1E75" w:rsidP="002C0111">
            <w:pPr>
              <w:pStyle w:val="Rponse"/>
              <w:rPr>
                <w:rFonts w:ascii="Calibri" w:eastAsia="Times New Roman" w:hAnsi="Calibri" w:cs="Times New Roman"/>
                <w:szCs w:val="28"/>
                <w:lang w:val="fr-CA"/>
              </w:rPr>
            </w:pPr>
            <w:r>
              <w:rPr>
                <w:rFonts w:ascii="Calibri" w:eastAsia="Times New Roman" w:hAnsi="Calibri" w:cs="Times New Roman"/>
                <w:szCs w:val="28"/>
                <w:lang w:val="fr-CA"/>
              </w:rPr>
              <w:t>PCI</w:t>
            </w:r>
          </w:p>
        </w:tc>
      </w:tr>
      <w:tr w:rsidR="0061578E" w:rsidRPr="00D35EE4" w:rsidTr="00000F0B">
        <w:trPr>
          <w:trHeight w:val="139"/>
        </w:trPr>
        <w:tc>
          <w:tcPr>
            <w:tcW w:w="4361" w:type="dxa"/>
            <w:shd w:val="clear" w:color="auto" w:fill="EBF0F5" w:themeFill="accent2" w:themeFillTint="33"/>
          </w:tcPr>
          <w:p w:rsidR="0061578E" w:rsidRPr="00D35EE4" w:rsidRDefault="008E7399" w:rsidP="00FD0160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Type de </w:t>
            </w:r>
            <w:r w:rsidR="00EE4F02">
              <w:rPr>
                <w:lang w:val="fr-CA"/>
              </w:rPr>
              <w:t>carte</w:t>
            </w:r>
            <w:r w:rsidR="0061578E" w:rsidRPr="00D35EE4">
              <w:rPr>
                <w:lang w:val="fr-CA"/>
              </w:rPr>
              <w:t xml:space="preserve"> </w:t>
            </w:r>
            <w:r w:rsidR="0061578E">
              <w:rPr>
                <w:lang w:val="fr-CA"/>
              </w:rPr>
              <w:t>Hyper</w:t>
            </w:r>
            <w:r w:rsidR="00FD0160">
              <w:rPr>
                <w:lang w:val="fr-CA"/>
              </w:rPr>
              <w:t>-</w:t>
            </w:r>
            <w:r w:rsidR="0061578E">
              <w:rPr>
                <w:lang w:val="fr-CA"/>
              </w:rPr>
              <w:t>V</w:t>
            </w:r>
            <w:r w:rsidR="00EE4F02">
              <w:rPr>
                <w:lang w:val="fr-CA"/>
              </w:rPr>
              <w:t xml:space="preserve"> (Ext ou priv)</w:t>
            </w:r>
          </w:p>
        </w:tc>
        <w:tc>
          <w:tcPr>
            <w:tcW w:w="5812" w:type="dxa"/>
          </w:tcPr>
          <w:p w:rsidR="0061578E" w:rsidRPr="00CB72E1" w:rsidRDefault="00CA1E75" w:rsidP="002C0111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 xml:space="preserve">Priv </w:t>
            </w:r>
          </w:p>
        </w:tc>
      </w:tr>
      <w:tr w:rsidR="0061578E" w:rsidRPr="00D35EE4" w:rsidTr="00000F0B">
        <w:trPr>
          <w:trHeight w:val="139"/>
        </w:trPr>
        <w:tc>
          <w:tcPr>
            <w:tcW w:w="4361" w:type="dxa"/>
            <w:shd w:val="clear" w:color="auto" w:fill="EBF0F5" w:themeFill="accent2" w:themeFillTint="33"/>
          </w:tcPr>
          <w:p w:rsidR="0061578E" w:rsidRPr="00D35EE4" w:rsidRDefault="00070C1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</w:t>
            </w:r>
            <w:r w:rsidR="0061578E" w:rsidRPr="00D35EE4">
              <w:rPr>
                <w:lang w:val="fr-CA"/>
              </w:rPr>
              <w:t xml:space="preserve"> /Masque</w:t>
            </w:r>
          </w:p>
        </w:tc>
        <w:tc>
          <w:tcPr>
            <w:tcW w:w="5812" w:type="dxa"/>
          </w:tcPr>
          <w:p w:rsidR="0061578E" w:rsidRPr="0011049E" w:rsidRDefault="00F82C5A" w:rsidP="0011049E">
            <w:pPr>
              <w:pStyle w:val="Rponse"/>
              <w:numPr>
                <w:ilvl w:val="0"/>
                <w:numId w:val="3"/>
              </w:numPr>
              <w:rPr>
                <w:sz w:val="28"/>
              </w:rPr>
            </w:pPr>
            <w:r>
              <w:rPr>
                <w:sz w:val="28"/>
              </w:rPr>
              <w:t>172.31.40.2</w:t>
            </w:r>
            <w:r w:rsidR="0011049E">
              <w:rPr>
                <w:sz w:val="28"/>
              </w:rPr>
              <w:t>/21</w:t>
            </w:r>
          </w:p>
        </w:tc>
      </w:tr>
      <w:tr w:rsidR="0061578E" w:rsidRPr="00D35EE4" w:rsidTr="00000F0B">
        <w:trPr>
          <w:trHeight w:val="139"/>
        </w:trPr>
        <w:tc>
          <w:tcPr>
            <w:tcW w:w="4361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 passerelle</w:t>
            </w:r>
          </w:p>
        </w:tc>
        <w:tc>
          <w:tcPr>
            <w:tcW w:w="5812" w:type="dxa"/>
          </w:tcPr>
          <w:p w:rsidR="0061578E" w:rsidRPr="00D35EE4" w:rsidRDefault="00F82C5A" w:rsidP="002C0111">
            <w:pPr>
              <w:pStyle w:val="Rponse"/>
            </w:pPr>
            <w:r>
              <w:rPr>
                <w:sz w:val="28"/>
              </w:rPr>
              <w:t>-</w:t>
            </w:r>
          </w:p>
        </w:tc>
      </w:tr>
      <w:tr w:rsidR="0061578E" w:rsidRPr="00D35EE4" w:rsidTr="00000F0B">
        <w:trPr>
          <w:trHeight w:val="139"/>
        </w:trPr>
        <w:tc>
          <w:tcPr>
            <w:tcW w:w="4361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 DNS</w:t>
            </w:r>
          </w:p>
        </w:tc>
        <w:tc>
          <w:tcPr>
            <w:tcW w:w="5812" w:type="dxa"/>
            <w:tcBorders>
              <w:bottom w:val="single" w:sz="8" w:space="0" w:color="727CA3" w:themeColor="accent1"/>
            </w:tcBorders>
          </w:tcPr>
          <w:p w:rsidR="0061578E" w:rsidRPr="00D35EE4" w:rsidRDefault="00F82C5A" w:rsidP="002C0111">
            <w:pPr>
              <w:pStyle w:val="Rponse"/>
            </w:pPr>
            <w:r>
              <w:rPr>
                <w:sz w:val="28"/>
              </w:rPr>
              <w:t>127.0.0.1</w:t>
            </w:r>
          </w:p>
        </w:tc>
      </w:tr>
    </w:tbl>
    <w:p w:rsidR="00F82C5A" w:rsidRDefault="00F82C5A">
      <w:pPr>
        <w:rPr>
          <w:rFonts w:asciiTheme="majorHAnsi" w:eastAsiaTheme="majorEastAsia" w:hAnsiTheme="majorHAnsi" w:cstheme="majorBidi"/>
          <w:b/>
          <w:bCs/>
          <w:i/>
          <w:color w:val="727CA3" w:themeColor="accent1"/>
          <w:sz w:val="48"/>
          <w:szCs w:val="32"/>
        </w:rPr>
      </w:pPr>
      <w:bookmarkStart w:id="10" w:name="_Toc343097130"/>
      <w:r>
        <w:br w:type="page"/>
      </w:r>
    </w:p>
    <w:p w:rsidR="0061578E" w:rsidRPr="00D35EE4" w:rsidRDefault="0061578E" w:rsidP="0061578E">
      <w:pPr>
        <w:pStyle w:val="Titre1"/>
      </w:pPr>
      <w:r w:rsidRPr="00D35EE4">
        <w:lastRenderedPageBreak/>
        <w:t>Serveur 3</w:t>
      </w:r>
      <w:bookmarkEnd w:id="10"/>
    </w:p>
    <w:p w:rsidR="0061578E" w:rsidRPr="00D35EE4" w:rsidRDefault="0061578E" w:rsidP="0061578E">
      <w:pPr>
        <w:pStyle w:val="Titre2"/>
      </w:pPr>
      <w:bookmarkStart w:id="11" w:name="_Toc343097131"/>
      <w:r w:rsidRPr="00D35EE4">
        <w:t>Paramètres généraux</w:t>
      </w:r>
      <w:bookmarkEnd w:id="11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serveur</w:t>
            </w:r>
          </w:p>
        </w:tc>
        <w:tc>
          <w:tcPr>
            <w:tcW w:w="5783" w:type="dxa"/>
          </w:tcPr>
          <w:p w:rsidR="0061578E" w:rsidRPr="00D35EE4" w:rsidRDefault="00F82C5A" w:rsidP="002C0111">
            <w:pPr>
              <w:pStyle w:val="Rponse"/>
              <w:rPr>
                <w:szCs w:val="28"/>
                <w:lang w:val="fr-CA"/>
              </w:rPr>
            </w:pPr>
            <w:r>
              <w:rPr>
                <w:sz w:val="28"/>
              </w:rPr>
              <w:t>529S3V29</w:t>
            </w:r>
          </w:p>
        </w:tc>
      </w:tr>
      <w:tr w:rsidR="0061578E" w:rsidRPr="00D35EE4" w:rsidTr="00BA788A">
        <w:trPr>
          <w:trHeight w:val="644"/>
        </w:trPr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Fond d’écran administrateur</w:t>
            </w:r>
            <w:r w:rsidR="00505E68">
              <w:rPr>
                <w:lang w:val="fr-CA"/>
              </w:rPr>
              <w:t xml:space="preserve"> (couleur)</w:t>
            </w:r>
          </w:p>
        </w:tc>
        <w:tc>
          <w:tcPr>
            <w:tcW w:w="5783" w:type="dxa"/>
          </w:tcPr>
          <w:p w:rsidR="0061578E" w:rsidRPr="00D35EE4" w:rsidRDefault="005036AE" w:rsidP="002C0111">
            <w:pPr>
              <w:pStyle w:val="Rponse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Rose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Barre des tâches (produit</w:t>
            </w:r>
            <w:r w:rsidR="00FD0160">
              <w:rPr>
                <w:lang w:val="fr-CA"/>
              </w:rPr>
              <w:t>s</w:t>
            </w:r>
            <w:r w:rsidRPr="00D35EE4">
              <w:rPr>
                <w:lang w:val="fr-CA"/>
              </w:rPr>
              <w:t>)</w:t>
            </w:r>
          </w:p>
        </w:tc>
        <w:tc>
          <w:tcPr>
            <w:tcW w:w="5783" w:type="dxa"/>
          </w:tcPr>
          <w:p w:rsidR="0061578E" w:rsidRDefault="00EC2D52" w:rsidP="00703412">
            <w:pPr>
              <w:pStyle w:val="Rponse"/>
              <w:numPr>
                <w:ilvl w:val="0"/>
                <w:numId w:val="15"/>
              </w:numPr>
            </w:pPr>
            <w:r>
              <w:t>Gestionnaire de serveur DHCP</w:t>
            </w:r>
          </w:p>
          <w:p w:rsidR="00703412" w:rsidRDefault="00703412" w:rsidP="002C0111">
            <w:pPr>
              <w:pStyle w:val="Rponse"/>
              <w:numPr>
                <w:ilvl w:val="0"/>
                <w:numId w:val="10"/>
              </w:numPr>
              <w:rPr>
                <w:lang w:val="fr-CA"/>
              </w:rPr>
            </w:pPr>
            <w:r>
              <w:rPr>
                <w:lang w:val="fr-CA"/>
              </w:rPr>
              <w:t>Console Windows Powershell</w:t>
            </w:r>
          </w:p>
          <w:p w:rsidR="00886EC4" w:rsidRPr="00703412" w:rsidRDefault="00886EC4" w:rsidP="002C0111">
            <w:pPr>
              <w:pStyle w:val="Rponse"/>
              <w:numPr>
                <w:ilvl w:val="0"/>
                <w:numId w:val="10"/>
              </w:numPr>
              <w:rPr>
                <w:lang w:val="fr-CA"/>
              </w:rPr>
            </w:pPr>
            <w:r>
              <w:rPr>
                <w:lang w:val="fr-CA"/>
              </w:rPr>
              <w:t>Invite de commande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Configuration du CMD</w:t>
            </w:r>
          </w:p>
        </w:tc>
        <w:tc>
          <w:tcPr>
            <w:tcW w:w="5783" w:type="dxa"/>
          </w:tcPr>
          <w:p w:rsidR="00977983" w:rsidRDefault="00977983" w:rsidP="00977983">
            <w:pPr>
              <w:pStyle w:val="Rponse"/>
              <w:numPr>
                <w:ilvl w:val="0"/>
                <w:numId w:val="9"/>
              </w:numPr>
            </w:pPr>
            <w:r>
              <w:t xml:space="preserve">Fond: </w:t>
            </w:r>
            <w:r w:rsidR="0011049E">
              <w:t>Blanc</w:t>
            </w:r>
          </w:p>
          <w:p w:rsidR="00977983" w:rsidRDefault="00977983" w:rsidP="00977983">
            <w:pPr>
              <w:pStyle w:val="Rponse"/>
              <w:numPr>
                <w:ilvl w:val="0"/>
                <w:numId w:val="9"/>
              </w:numPr>
            </w:pPr>
            <w:r>
              <w:t xml:space="preserve">Texte: </w:t>
            </w:r>
            <w:r w:rsidR="0011049E">
              <w:t>Noir</w:t>
            </w:r>
          </w:p>
          <w:p w:rsidR="00977983" w:rsidRDefault="00977983" w:rsidP="00977983">
            <w:pPr>
              <w:pStyle w:val="Rponse"/>
              <w:numPr>
                <w:ilvl w:val="0"/>
                <w:numId w:val="9"/>
              </w:numPr>
            </w:pPr>
            <w:r>
              <w:t>Édition avec la souris</w:t>
            </w:r>
          </w:p>
          <w:p w:rsidR="0061578E" w:rsidRPr="00D35EE4" w:rsidRDefault="00977983" w:rsidP="00977983">
            <w:pPr>
              <w:pStyle w:val="Rponse"/>
              <w:numPr>
                <w:ilvl w:val="0"/>
                <w:numId w:val="9"/>
              </w:numPr>
            </w:pPr>
            <w:r>
              <w:t>Taille mémoire tampon: 800 x 3000</w:t>
            </w:r>
          </w:p>
        </w:tc>
      </w:tr>
      <w:tr w:rsidR="00B22AF4" w:rsidRPr="00D35EE4" w:rsidTr="00000F0B">
        <w:tc>
          <w:tcPr>
            <w:tcW w:w="4390" w:type="dxa"/>
            <w:shd w:val="clear" w:color="auto" w:fill="EBF0F5" w:themeFill="accent2" w:themeFillTint="33"/>
          </w:tcPr>
          <w:p w:rsidR="00B22AF4" w:rsidRPr="00D35EE4" w:rsidRDefault="00B22AF4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Liste des rôles</w:t>
            </w:r>
          </w:p>
        </w:tc>
        <w:tc>
          <w:tcPr>
            <w:tcW w:w="5783" w:type="dxa"/>
          </w:tcPr>
          <w:p w:rsidR="00B22AF4" w:rsidRPr="00D35EE4" w:rsidRDefault="00EC2D52" w:rsidP="002C0111">
            <w:pPr>
              <w:pStyle w:val="Rponse"/>
            </w:pPr>
            <w:r>
              <w:t>DHCP</w:t>
            </w:r>
          </w:p>
        </w:tc>
      </w:tr>
      <w:tr w:rsidR="0061578E" w:rsidRPr="00D35EE4" w:rsidTr="00000F0B">
        <w:tc>
          <w:tcPr>
            <w:tcW w:w="4390" w:type="dxa"/>
            <w:shd w:val="clear" w:color="auto" w:fill="EBF0F5" w:themeFill="accent2" w:themeFillTint="33"/>
          </w:tcPr>
          <w:p w:rsidR="00FD0160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Connexion </w:t>
            </w:r>
            <w:r>
              <w:rPr>
                <w:lang w:val="fr-CA"/>
              </w:rPr>
              <w:t xml:space="preserve">lecteur </w:t>
            </w:r>
            <w:r w:rsidRPr="00D35EE4">
              <w:rPr>
                <w:lang w:val="fr-CA"/>
              </w:rPr>
              <w:t xml:space="preserve">réseau </w:t>
            </w:r>
          </w:p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(Lettre et emplacement)</w:t>
            </w:r>
          </w:p>
        </w:tc>
        <w:tc>
          <w:tcPr>
            <w:tcW w:w="5783" w:type="dxa"/>
          </w:tcPr>
          <w:p w:rsidR="0061578E" w:rsidRPr="00CB72E1" w:rsidRDefault="00EC2D52" w:rsidP="00EB3C7C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Z:\</w:t>
            </w:r>
            <w:r w:rsidR="00EB3C7C">
              <w:rPr>
                <w:lang w:val="fr-CA"/>
              </w:rPr>
              <w:t xml:space="preserve">  </w:t>
            </w:r>
            <w:r w:rsidR="00EB3C7C" w:rsidRPr="00EB3C7C">
              <w:rPr>
                <w:lang w:val="fr-CA"/>
              </w:rPr>
              <w:sym w:font="Wingdings" w:char="F0E8"/>
            </w:r>
            <w:r w:rsidR="00EB3C7C">
              <w:rPr>
                <w:lang w:val="fr-CA"/>
              </w:rPr>
              <w:t xml:space="preserve"> \\529R29\DATA</w:t>
            </w:r>
          </w:p>
        </w:tc>
      </w:tr>
      <w:tr w:rsidR="00405D10" w:rsidRPr="00D35EE4" w:rsidTr="00000F0B">
        <w:tc>
          <w:tcPr>
            <w:tcW w:w="4390" w:type="dxa"/>
            <w:shd w:val="clear" w:color="auto" w:fill="EBF0F5" w:themeFill="accent2" w:themeFillTint="33"/>
          </w:tcPr>
          <w:p w:rsidR="00405D10" w:rsidRPr="00D35EE4" w:rsidRDefault="00135AD7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Pare-feu (Ping)</w:t>
            </w:r>
          </w:p>
        </w:tc>
        <w:tc>
          <w:tcPr>
            <w:tcW w:w="5783" w:type="dxa"/>
          </w:tcPr>
          <w:p w:rsidR="00405D10" w:rsidRPr="00CB72E1" w:rsidRDefault="002F5574" w:rsidP="002C0111">
            <w:pPr>
              <w:pStyle w:val="Rponse"/>
              <w:rPr>
                <w:lang w:val="fr-CA"/>
              </w:rPr>
            </w:pPr>
            <w:r w:rsidRPr="00EB52EB">
              <w:rPr>
                <w:lang w:val="fr-CA"/>
              </w:rPr>
              <w:t>Partage de fichiers et d’imprimantes (Demande d’écho - Trafic entrant ICMPv4)</w:t>
            </w:r>
          </w:p>
        </w:tc>
      </w:tr>
    </w:tbl>
    <w:p w:rsidR="0061578E" w:rsidRPr="00D35EE4" w:rsidRDefault="0061578E" w:rsidP="0061578E">
      <w:pPr>
        <w:pStyle w:val="Titre2"/>
      </w:pPr>
      <w:bookmarkStart w:id="12" w:name="_Toc343097132"/>
      <w:r w:rsidRPr="00D35EE4">
        <w:t>Configuration IP</w:t>
      </w:r>
      <w:bookmarkEnd w:id="12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361"/>
        <w:gridCol w:w="5812"/>
      </w:tblGrid>
      <w:tr w:rsidR="0061578E" w:rsidRPr="00D35EE4" w:rsidTr="00000F0B">
        <w:trPr>
          <w:trHeight w:val="139"/>
        </w:trPr>
        <w:tc>
          <w:tcPr>
            <w:tcW w:w="4361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carte réseau</w:t>
            </w:r>
          </w:p>
        </w:tc>
        <w:tc>
          <w:tcPr>
            <w:tcW w:w="5812" w:type="dxa"/>
            <w:tcBorders>
              <w:bottom w:val="single" w:sz="8" w:space="0" w:color="727CA3" w:themeColor="accent1"/>
            </w:tcBorders>
          </w:tcPr>
          <w:p w:rsidR="0061578E" w:rsidRPr="00CB72E1" w:rsidRDefault="00824B67" w:rsidP="002C0111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PCI</w:t>
            </w:r>
          </w:p>
        </w:tc>
      </w:tr>
      <w:tr w:rsidR="0061578E" w:rsidRPr="00D35EE4" w:rsidTr="00000F0B">
        <w:trPr>
          <w:trHeight w:val="139"/>
        </w:trPr>
        <w:tc>
          <w:tcPr>
            <w:tcW w:w="4361" w:type="dxa"/>
            <w:shd w:val="clear" w:color="auto" w:fill="EBF0F5" w:themeFill="accent2" w:themeFillTint="33"/>
          </w:tcPr>
          <w:p w:rsidR="0061578E" w:rsidRPr="00D35EE4" w:rsidRDefault="008E7399" w:rsidP="00A90670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 de c</w:t>
            </w:r>
            <w:r w:rsidR="00A90670">
              <w:rPr>
                <w:lang w:val="fr-CA"/>
              </w:rPr>
              <w:t xml:space="preserve">arte </w:t>
            </w:r>
            <w:r w:rsidR="0061578E">
              <w:rPr>
                <w:lang w:val="fr-CA"/>
              </w:rPr>
              <w:t>Hyper</w:t>
            </w:r>
            <w:r w:rsidR="00FD0160">
              <w:rPr>
                <w:lang w:val="fr-CA"/>
              </w:rPr>
              <w:t>-</w:t>
            </w:r>
            <w:r w:rsidR="0061578E">
              <w:rPr>
                <w:lang w:val="fr-CA"/>
              </w:rPr>
              <w:t>V</w:t>
            </w:r>
            <w:r w:rsidR="00A90670">
              <w:rPr>
                <w:lang w:val="fr-CA"/>
              </w:rPr>
              <w:t xml:space="preserve"> (Externe ou privée)</w:t>
            </w:r>
          </w:p>
        </w:tc>
        <w:tc>
          <w:tcPr>
            <w:tcW w:w="5812" w:type="dxa"/>
          </w:tcPr>
          <w:p w:rsidR="0061578E" w:rsidRPr="00FD0160" w:rsidRDefault="00824B67" w:rsidP="002C0111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Priv</w:t>
            </w:r>
          </w:p>
        </w:tc>
      </w:tr>
      <w:tr w:rsidR="0061578E" w:rsidRPr="00D35EE4" w:rsidTr="00000F0B">
        <w:trPr>
          <w:trHeight w:val="139"/>
        </w:trPr>
        <w:tc>
          <w:tcPr>
            <w:tcW w:w="4361" w:type="dxa"/>
            <w:shd w:val="clear" w:color="auto" w:fill="EBF0F5" w:themeFill="accent2" w:themeFillTint="33"/>
          </w:tcPr>
          <w:p w:rsidR="0061578E" w:rsidRPr="00D35EE4" w:rsidRDefault="00192AB9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</w:t>
            </w:r>
            <w:r w:rsidR="0061578E" w:rsidRPr="00D35EE4">
              <w:rPr>
                <w:lang w:val="fr-CA"/>
              </w:rPr>
              <w:t xml:space="preserve"> /Masque</w:t>
            </w:r>
          </w:p>
        </w:tc>
        <w:tc>
          <w:tcPr>
            <w:tcW w:w="5812" w:type="dxa"/>
          </w:tcPr>
          <w:p w:rsidR="0061578E" w:rsidRPr="00824B67" w:rsidRDefault="00824B67" w:rsidP="00824B67">
            <w:pPr>
              <w:pStyle w:val="Rponse"/>
              <w:numPr>
                <w:ilvl w:val="0"/>
                <w:numId w:val="11"/>
              </w:numPr>
              <w:rPr>
                <w:lang w:val="fr-CA"/>
              </w:rPr>
            </w:pPr>
            <w:r>
              <w:rPr>
                <w:sz w:val="28"/>
              </w:rPr>
              <w:t>172.31.40.3</w:t>
            </w:r>
          </w:p>
          <w:p w:rsidR="00824B67" w:rsidRPr="00CB72E1" w:rsidRDefault="00824B67" w:rsidP="00824B67">
            <w:pPr>
              <w:pStyle w:val="Rponse"/>
              <w:numPr>
                <w:ilvl w:val="0"/>
                <w:numId w:val="11"/>
              </w:numPr>
              <w:rPr>
                <w:lang w:val="fr-CA"/>
              </w:rPr>
            </w:pPr>
            <w:r>
              <w:rPr>
                <w:sz w:val="28"/>
              </w:rPr>
              <w:t>255.255.248.0</w:t>
            </w:r>
          </w:p>
        </w:tc>
      </w:tr>
      <w:tr w:rsidR="0061578E" w:rsidRPr="00D35EE4" w:rsidTr="00000F0B">
        <w:trPr>
          <w:trHeight w:val="139"/>
        </w:trPr>
        <w:tc>
          <w:tcPr>
            <w:tcW w:w="4361" w:type="dxa"/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 passerelle</w:t>
            </w:r>
          </w:p>
        </w:tc>
        <w:tc>
          <w:tcPr>
            <w:tcW w:w="5812" w:type="dxa"/>
          </w:tcPr>
          <w:p w:rsidR="0061578E" w:rsidRPr="00D35EE4" w:rsidRDefault="009F155D" w:rsidP="002C0111">
            <w:pPr>
              <w:pStyle w:val="Rponse"/>
            </w:pPr>
            <w:r>
              <w:rPr>
                <w:sz w:val="28"/>
              </w:rPr>
              <w:t>172.31.40.2</w:t>
            </w:r>
            <w:bookmarkStart w:id="13" w:name="_GoBack"/>
            <w:bookmarkEnd w:id="13"/>
          </w:p>
        </w:tc>
      </w:tr>
      <w:tr w:rsidR="0061578E" w:rsidRPr="00D35EE4" w:rsidTr="00000F0B">
        <w:trPr>
          <w:trHeight w:val="139"/>
        </w:trPr>
        <w:tc>
          <w:tcPr>
            <w:tcW w:w="4361" w:type="dxa"/>
            <w:tcBorders>
              <w:bottom w:val="single" w:sz="8" w:space="0" w:color="727CA3" w:themeColor="accent1"/>
            </w:tcBorders>
            <w:shd w:val="clear" w:color="auto" w:fill="EBF0F5" w:themeFill="accent2" w:themeFillTint="33"/>
          </w:tcPr>
          <w:p w:rsidR="0061578E" w:rsidRPr="00D35EE4" w:rsidRDefault="0061578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lastRenderedPageBreak/>
              <w:t>Adresse DNS</w:t>
            </w:r>
          </w:p>
        </w:tc>
        <w:tc>
          <w:tcPr>
            <w:tcW w:w="5812" w:type="dxa"/>
            <w:tcBorders>
              <w:bottom w:val="single" w:sz="8" w:space="0" w:color="727CA3" w:themeColor="accent1"/>
            </w:tcBorders>
          </w:tcPr>
          <w:p w:rsidR="0061578E" w:rsidRPr="00D35EE4" w:rsidRDefault="00824B67" w:rsidP="002C0111">
            <w:pPr>
              <w:pStyle w:val="Rponse"/>
              <w:rPr>
                <w:lang w:val="fr-CA"/>
              </w:rPr>
            </w:pPr>
            <w:r>
              <w:rPr>
                <w:sz w:val="28"/>
              </w:rPr>
              <w:t>172.31.40.2</w:t>
            </w:r>
          </w:p>
        </w:tc>
      </w:tr>
    </w:tbl>
    <w:p w:rsidR="00EE698F" w:rsidRPr="00D35EE4" w:rsidRDefault="00EE698F" w:rsidP="0032280B">
      <w:pPr>
        <w:rPr>
          <w:rFonts w:eastAsiaTheme="majorEastAsia"/>
        </w:rPr>
      </w:pPr>
    </w:p>
    <w:sectPr w:rsidR="00EE698F" w:rsidRPr="00D35EE4" w:rsidSect="00165B63">
      <w:headerReference w:type="default" r:id="rId12"/>
      <w:footerReference w:type="even" r:id="rId13"/>
      <w:footerReference w:type="default" r:id="rId14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195D" w:rsidRDefault="007E195D">
      <w:pPr>
        <w:spacing w:after="0" w:line="240" w:lineRule="auto"/>
      </w:pPr>
      <w:r>
        <w:separator/>
      </w:r>
    </w:p>
  </w:endnote>
  <w:endnote w:type="continuationSeparator" w:id="0">
    <w:p w:rsidR="007E195D" w:rsidRDefault="007E1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B3DD921B-A133-4856-8316-2DD1370AC304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1D5C6181-0030-482E-A295-A037F72C1AF6}"/>
    <w:embedBold r:id="rId3" w:fontKey="{AA3F7D27-5B3E-4708-8FDE-BC88590553A8}"/>
    <w:embedItalic r:id="rId4" w:fontKey="{54899668-1C40-4DE1-BC05-40B42443D621}"/>
    <w:embedBoldItalic r:id="rId5" w:fontKey="{473C3357-DDFC-426C-887C-E084235085C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76805D1F-03C7-437C-ADAC-D7B9182AD236}"/>
  </w:font>
  <w:font w:name="Biondi">
    <w:altName w:val="Segoe Script"/>
    <w:charset w:val="00"/>
    <w:family w:val="auto"/>
    <w:pitch w:val="variable"/>
    <w:sig w:usb0="00000003" w:usb1="0000004A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7" w:fontKey="{2AE1D8AA-D056-4F3F-970B-D799817154E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>
    <w:pPr>
      <w:jc w:val="right"/>
    </w:pPr>
  </w:p>
  <w:p w:rsidR="00870FE7" w:rsidRDefault="00AB155A">
    <w:pPr>
      <w:jc w:val="right"/>
    </w:pPr>
    <w:r>
      <w:fldChar w:fldCharType="begin"/>
    </w:r>
    <w:r w:rsidR="00870FE7">
      <w:instrText>PAGE   \* MERGEFORMAT</w:instrText>
    </w:r>
    <w:r>
      <w:fldChar w:fldCharType="separate"/>
    </w:r>
    <w:r w:rsidR="00C80E0D" w:rsidRPr="00C80E0D">
      <w:rPr>
        <w:noProof/>
        <w:lang w:val="fr-FR"/>
      </w:rPr>
      <w:t>4</w:t>
    </w:r>
    <w:r>
      <w:fldChar w:fldCharType="end"/>
    </w:r>
    <w:r w:rsidR="00870FE7">
      <w:rPr>
        <w:lang w:val="fr-FR"/>
      </w:rPr>
      <w:t xml:space="preserve"> </w:t>
    </w:r>
    <w:r w:rsidR="00870FE7">
      <w:rPr>
        <w:color w:val="D2DA7A" w:themeColor="accent3"/>
      </w:rPr>
      <w:sym w:font="Wingdings 2" w:char="F097"/>
    </w:r>
    <w:r w:rsidR="00870FE7">
      <w:rPr>
        <w:lang w:val="fr-FR"/>
      </w:rPr>
      <w:t xml:space="preserve"> </w:t>
    </w:r>
  </w:p>
  <w:p w:rsidR="00870FE7" w:rsidRDefault="007E195D">
    <w:pPr>
      <w:jc w:val="right"/>
    </w:pPr>
    <w:r>
      <w:rPr>
        <w:noProof/>
      </w:rPr>
    </w:r>
    <w:r>
      <w:rPr>
        <w:noProof/>
      </w:rPr>
      <w:pict>
        <v:group id="Groupe 4" o:spid="_x0000_s2049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PuDwMAAAAJ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B9hTPuDwMAAAAJAAAOAAAAAAAAAAAAAAAAAC4CAABkcnMvZTJv&#10;RG9jLnhtbFBLAQItABQABgAIAAAAIQDnsFmr2wAAAAMBAAAPAAAAAAAAAAAAAAAAAGkFAABkcnMv&#10;ZG93bnJldi54bWxQSwUGAAAAAAQABADzAAAAcQYAAAAA&#10;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5" o:spid="_x0000_s2051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<v:shape id="AutoShape 6" o:spid="_x0000_s2050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<w10:anchorlock/>
        </v:group>
      </w:pic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7E195D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AF490D">
          <w:rPr>
            <w:color w:val="727CA3" w:themeColor="accent1"/>
          </w:rPr>
          <w:t>Jean-William Perreault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AB155A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AB155A">
      <w:rPr>
        <w:color w:val="727CA3" w:themeColor="accent1"/>
      </w:rPr>
      <w:fldChar w:fldCharType="separate"/>
    </w:r>
    <w:r w:rsidR="009F155D" w:rsidRPr="009F155D">
      <w:rPr>
        <w:noProof/>
        <w:color w:val="727CA3" w:themeColor="accent1"/>
        <w:lang w:val="fr-FR"/>
      </w:rPr>
      <w:t>8</w:t>
    </w:r>
    <w:r w:rsidR="00AB155A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195D" w:rsidRDefault="007E195D">
      <w:pPr>
        <w:spacing w:after="0" w:line="240" w:lineRule="auto"/>
      </w:pPr>
      <w:r>
        <w:separator/>
      </w:r>
    </w:p>
  </w:footnote>
  <w:footnote w:type="continuationSeparator" w:id="0">
    <w:p w:rsidR="007E195D" w:rsidRDefault="007E19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7E195D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2650F" w:rsidRPr="002C0111">
          <w:rPr>
            <w:color w:val="727CA3" w:themeColor="accent1"/>
          </w:rPr>
          <w:t>Détails des serveurs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7A1A82">
          <w:rPr>
            <w:color w:val="727CA3" w:themeColor="accent1"/>
            <w:lang w:val="fr-FR"/>
          </w:rPr>
          <w:t>Automne 2014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33150"/>
    <w:multiLevelType w:val="hybridMultilevel"/>
    <w:tmpl w:val="842E3B3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5C58C6"/>
    <w:multiLevelType w:val="hybridMultilevel"/>
    <w:tmpl w:val="314EFB6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A24B3A"/>
    <w:multiLevelType w:val="hybridMultilevel"/>
    <w:tmpl w:val="8B7488D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321F70"/>
    <w:multiLevelType w:val="hybridMultilevel"/>
    <w:tmpl w:val="66FC4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F70FE6"/>
    <w:multiLevelType w:val="hybridMultilevel"/>
    <w:tmpl w:val="49304C7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A9534B"/>
    <w:multiLevelType w:val="hybridMultilevel"/>
    <w:tmpl w:val="5BBA6BE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9C58AE"/>
    <w:multiLevelType w:val="hybridMultilevel"/>
    <w:tmpl w:val="9EC0A5A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0315C2"/>
    <w:multiLevelType w:val="hybridMultilevel"/>
    <w:tmpl w:val="D14E56F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581A27"/>
    <w:multiLevelType w:val="hybridMultilevel"/>
    <w:tmpl w:val="1126602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970FC1"/>
    <w:multiLevelType w:val="hybridMultilevel"/>
    <w:tmpl w:val="D748A0F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AA5DA5"/>
    <w:multiLevelType w:val="hybridMultilevel"/>
    <w:tmpl w:val="DB4A67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0379FF"/>
    <w:multiLevelType w:val="hybridMultilevel"/>
    <w:tmpl w:val="5AAABA7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D73B4E"/>
    <w:multiLevelType w:val="hybridMultilevel"/>
    <w:tmpl w:val="ED42C4D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E03861"/>
    <w:multiLevelType w:val="hybridMultilevel"/>
    <w:tmpl w:val="114875D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"/>
  </w:num>
  <w:num w:numId="4">
    <w:abstractNumId w:val="14"/>
  </w:num>
  <w:num w:numId="5">
    <w:abstractNumId w:val="13"/>
  </w:num>
  <w:num w:numId="6">
    <w:abstractNumId w:val="10"/>
  </w:num>
  <w:num w:numId="7">
    <w:abstractNumId w:val="3"/>
  </w:num>
  <w:num w:numId="8">
    <w:abstractNumId w:val="12"/>
  </w:num>
  <w:num w:numId="9">
    <w:abstractNumId w:val="0"/>
  </w:num>
  <w:num w:numId="10">
    <w:abstractNumId w:val="9"/>
  </w:num>
  <w:num w:numId="11">
    <w:abstractNumId w:val="5"/>
  </w:num>
  <w:num w:numId="12">
    <w:abstractNumId w:val="15"/>
  </w:num>
  <w:num w:numId="13">
    <w:abstractNumId w:val="4"/>
  </w:num>
  <w:num w:numId="14">
    <w:abstractNumId w:val="6"/>
  </w:num>
  <w:num w:numId="15">
    <w:abstractNumId w:val="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attachedTemplate r:id="rId1"/>
  <w:defaultTabStop w:val="720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AutoShape 5"/>
        <o:r id="V:Rule2" type="connector" idref="#AutoShape 6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E077C"/>
    <w:rsid w:val="00000572"/>
    <w:rsid w:val="00010CB3"/>
    <w:rsid w:val="000151C5"/>
    <w:rsid w:val="0002141C"/>
    <w:rsid w:val="00032F2F"/>
    <w:rsid w:val="00036CEF"/>
    <w:rsid w:val="00053D30"/>
    <w:rsid w:val="00056FB4"/>
    <w:rsid w:val="000616B5"/>
    <w:rsid w:val="000637BF"/>
    <w:rsid w:val="00070C1E"/>
    <w:rsid w:val="0007749F"/>
    <w:rsid w:val="00080523"/>
    <w:rsid w:val="000833BB"/>
    <w:rsid w:val="00086ABF"/>
    <w:rsid w:val="000A1B5A"/>
    <w:rsid w:val="000A4FD7"/>
    <w:rsid w:val="000A5012"/>
    <w:rsid w:val="000A552B"/>
    <w:rsid w:val="000A62DF"/>
    <w:rsid w:val="000A7927"/>
    <w:rsid w:val="000A7A7B"/>
    <w:rsid w:val="000B76C4"/>
    <w:rsid w:val="000C2306"/>
    <w:rsid w:val="000C54D9"/>
    <w:rsid w:val="000C6162"/>
    <w:rsid w:val="000C6B69"/>
    <w:rsid w:val="000C7C10"/>
    <w:rsid w:val="000D5FEE"/>
    <w:rsid w:val="000E0789"/>
    <w:rsid w:val="000E5B4D"/>
    <w:rsid w:val="0011049E"/>
    <w:rsid w:val="001105D4"/>
    <w:rsid w:val="00113F99"/>
    <w:rsid w:val="00115EDF"/>
    <w:rsid w:val="001306E3"/>
    <w:rsid w:val="00133079"/>
    <w:rsid w:val="0013360C"/>
    <w:rsid w:val="0013365D"/>
    <w:rsid w:val="001356C7"/>
    <w:rsid w:val="00135AD7"/>
    <w:rsid w:val="00140489"/>
    <w:rsid w:val="00142A89"/>
    <w:rsid w:val="00146E93"/>
    <w:rsid w:val="00151539"/>
    <w:rsid w:val="00160719"/>
    <w:rsid w:val="001619A9"/>
    <w:rsid w:val="00162989"/>
    <w:rsid w:val="00165B63"/>
    <w:rsid w:val="00176050"/>
    <w:rsid w:val="00177322"/>
    <w:rsid w:val="001865E7"/>
    <w:rsid w:val="00192AB9"/>
    <w:rsid w:val="0019481D"/>
    <w:rsid w:val="00195F4D"/>
    <w:rsid w:val="001A476C"/>
    <w:rsid w:val="001A5A3B"/>
    <w:rsid w:val="001A6B95"/>
    <w:rsid w:val="001B1E4D"/>
    <w:rsid w:val="001D1D99"/>
    <w:rsid w:val="001D6C41"/>
    <w:rsid w:val="001E077C"/>
    <w:rsid w:val="001E349B"/>
    <w:rsid w:val="002011F9"/>
    <w:rsid w:val="00202C45"/>
    <w:rsid w:val="0021282E"/>
    <w:rsid w:val="00212A89"/>
    <w:rsid w:val="002143AF"/>
    <w:rsid w:val="00214CF3"/>
    <w:rsid w:val="00233EE2"/>
    <w:rsid w:val="00261E5F"/>
    <w:rsid w:val="002751E3"/>
    <w:rsid w:val="00281C90"/>
    <w:rsid w:val="002973E3"/>
    <w:rsid w:val="002B405C"/>
    <w:rsid w:val="002B5090"/>
    <w:rsid w:val="002B606C"/>
    <w:rsid w:val="002B6CD0"/>
    <w:rsid w:val="002C0111"/>
    <w:rsid w:val="002C5D70"/>
    <w:rsid w:val="002F404D"/>
    <w:rsid w:val="002F5574"/>
    <w:rsid w:val="002F5BB2"/>
    <w:rsid w:val="002F74F1"/>
    <w:rsid w:val="00304477"/>
    <w:rsid w:val="003122DF"/>
    <w:rsid w:val="003139AC"/>
    <w:rsid w:val="00315E05"/>
    <w:rsid w:val="00320D1F"/>
    <w:rsid w:val="0032199E"/>
    <w:rsid w:val="003225E1"/>
    <w:rsid w:val="0032280B"/>
    <w:rsid w:val="00322D11"/>
    <w:rsid w:val="00322E22"/>
    <w:rsid w:val="0034239A"/>
    <w:rsid w:val="00343730"/>
    <w:rsid w:val="00350990"/>
    <w:rsid w:val="00361394"/>
    <w:rsid w:val="003722B1"/>
    <w:rsid w:val="00386834"/>
    <w:rsid w:val="00391E13"/>
    <w:rsid w:val="0039446D"/>
    <w:rsid w:val="003A02CA"/>
    <w:rsid w:val="003A03B8"/>
    <w:rsid w:val="003A17CF"/>
    <w:rsid w:val="003A2228"/>
    <w:rsid w:val="003A43D9"/>
    <w:rsid w:val="003C736A"/>
    <w:rsid w:val="003D1418"/>
    <w:rsid w:val="003D398A"/>
    <w:rsid w:val="003D4DB7"/>
    <w:rsid w:val="003E1EFD"/>
    <w:rsid w:val="003E4B23"/>
    <w:rsid w:val="003E6A63"/>
    <w:rsid w:val="003E6AF6"/>
    <w:rsid w:val="0040274A"/>
    <w:rsid w:val="00405B2F"/>
    <w:rsid w:val="00405D10"/>
    <w:rsid w:val="0042472C"/>
    <w:rsid w:val="00431FEA"/>
    <w:rsid w:val="0043202E"/>
    <w:rsid w:val="004343D2"/>
    <w:rsid w:val="004346FD"/>
    <w:rsid w:val="00446B6D"/>
    <w:rsid w:val="0045223D"/>
    <w:rsid w:val="00455401"/>
    <w:rsid w:val="00457402"/>
    <w:rsid w:val="004630CA"/>
    <w:rsid w:val="00463868"/>
    <w:rsid w:val="00466A32"/>
    <w:rsid w:val="00467941"/>
    <w:rsid w:val="004715E4"/>
    <w:rsid w:val="00475C8C"/>
    <w:rsid w:val="00480A69"/>
    <w:rsid w:val="0048177B"/>
    <w:rsid w:val="00483607"/>
    <w:rsid w:val="004904BD"/>
    <w:rsid w:val="0049513F"/>
    <w:rsid w:val="004A17CC"/>
    <w:rsid w:val="004B19CC"/>
    <w:rsid w:val="004B3BD1"/>
    <w:rsid w:val="004B4D46"/>
    <w:rsid w:val="004B52E7"/>
    <w:rsid w:val="004B58FF"/>
    <w:rsid w:val="004B5A06"/>
    <w:rsid w:val="004C3911"/>
    <w:rsid w:val="004C67D7"/>
    <w:rsid w:val="004D6855"/>
    <w:rsid w:val="004D7D0D"/>
    <w:rsid w:val="004E06D2"/>
    <w:rsid w:val="004E0A2A"/>
    <w:rsid w:val="004E6FA4"/>
    <w:rsid w:val="004F52A4"/>
    <w:rsid w:val="00500CC0"/>
    <w:rsid w:val="005011C8"/>
    <w:rsid w:val="005036AE"/>
    <w:rsid w:val="00505E68"/>
    <w:rsid w:val="00514EAA"/>
    <w:rsid w:val="00514F98"/>
    <w:rsid w:val="0053066C"/>
    <w:rsid w:val="0053452E"/>
    <w:rsid w:val="00546D40"/>
    <w:rsid w:val="005828A8"/>
    <w:rsid w:val="00584C35"/>
    <w:rsid w:val="00586F80"/>
    <w:rsid w:val="00592BC5"/>
    <w:rsid w:val="005A29AD"/>
    <w:rsid w:val="005A4A9F"/>
    <w:rsid w:val="005B278C"/>
    <w:rsid w:val="005B64F7"/>
    <w:rsid w:val="005C2D47"/>
    <w:rsid w:val="005C3422"/>
    <w:rsid w:val="005C7158"/>
    <w:rsid w:val="005D65FC"/>
    <w:rsid w:val="005E24F6"/>
    <w:rsid w:val="005E3CBB"/>
    <w:rsid w:val="005F5707"/>
    <w:rsid w:val="0060038C"/>
    <w:rsid w:val="0061578E"/>
    <w:rsid w:val="00620D58"/>
    <w:rsid w:val="00632173"/>
    <w:rsid w:val="00640D34"/>
    <w:rsid w:val="00641E92"/>
    <w:rsid w:val="00654598"/>
    <w:rsid w:val="006552A1"/>
    <w:rsid w:val="00670D3E"/>
    <w:rsid w:val="00675711"/>
    <w:rsid w:val="006931EF"/>
    <w:rsid w:val="0069364C"/>
    <w:rsid w:val="00696934"/>
    <w:rsid w:val="006A0604"/>
    <w:rsid w:val="006E47E6"/>
    <w:rsid w:val="006E57C9"/>
    <w:rsid w:val="0070110C"/>
    <w:rsid w:val="00703412"/>
    <w:rsid w:val="00703D3D"/>
    <w:rsid w:val="0070722F"/>
    <w:rsid w:val="007127EC"/>
    <w:rsid w:val="007157BA"/>
    <w:rsid w:val="00722E9B"/>
    <w:rsid w:val="00730DA6"/>
    <w:rsid w:val="00733D16"/>
    <w:rsid w:val="007423D3"/>
    <w:rsid w:val="00743388"/>
    <w:rsid w:val="00745A7D"/>
    <w:rsid w:val="007523E6"/>
    <w:rsid w:val="007543BA"/>
    <w:rsid w:val="007564F7"/>
    <w:rsid w:val="007623B5"/>
    <w:rsid w:val="00764001"/>
    <w:rsid w:val="0077087B"/>
    <w:rsid w:val="00770FBC"/>
    <w:rsid w:val="00777798"/>
    <w:rsid w:val="0079227C"/>
    <w:rsid w:val="0079787F"/>
    <w:rsid w:val="007A1A82"/>
    <w:rsid w:val="007A37B2"/>
    <w:rsid w:val="007B48DB"/>
    <w:rsid w:val="007C5153"/>
    <w:rsid w:val="007D51D7"/>
    <w:rsid w:val="007E195D"/>
    <w:rsid w:val="0080533C"/>
    <w:rsid w:val="0081079C"/>
    <w:rsid w:val="00810C91"/>
    <w:rsid w:val="00813C3B"/>
    <w:rsid w:val="00824B67"/>
    <w:rsid w:val="00824C09"/>
    <w:rsid w:val="00827052"/>
    <w:rsid w:val="0083476C"/>
    <w:rsid w:val="008352BD"/>
    <w:rsid w:val="00844E11"/>
    <w:rsid w:val="00846455"/>
    <w:rsid w:val="00865DB6"/>
    <w:rsid w:val="00870DF2"/>
    <w:rsid w:val="00870FE7"/>
    <w:rsid w:val="008714E2"/>
    <w:rsid w:val="008736E8"/>
    <w:rsid w:val="00876352"/>
    <w:rsid w:val="00886EC4"/>
    <w:rsid w:val="00890682"/>
    <w:rsid w:val="00892643"/>
    <w:rsid w:val="00892EF0"/>
    <w:rsid w:val="008A0297"/>
    <w:rsid w:val="008A375D"/>
    <w:rsid w:val="008A5619"/>
    <w:rsid w:val="008A5FC4"/>
    <w:rsid w:val="008A67B1"/>
    <w:rsid w:val="008B2BF9"/>
    <w:rsid w:val="008B62C2"/>
    <w:rsid w:val="008C15CA"/>
    <w:rsid w:val="008C3235"/>
    <w:rsid w:val="008D473B"/>
    <w:rsid w:val="008E11FF"/>
    <w:rsid w:val="008E1D54"/>
    <w:rsid w:val="008E275C"/>
    <w:rsid w:val="008E3C14"/>
    <w:rsid w:val="008E7399"/>
    <w:rsid w:val="008F45F0"/>
    <w:rsid w:val="008F75A0"/>
    <w:rsid w:val="00903166"/>
    <w:rsid w:val="00906DD2"/>
    <w:rsid w:val="00907761"/>
    <w:rsid w:val="0091229A"/>
    <w:rsid w:val="00920AE5"/>
    <w:rsid w:val="00922599"/>
    <w:rsid w:val="009230C4"/>
    <w:rsid w:val="009373CC"/>
    <w:rsid w:val="0094121F"/>
    <w:rsid w:val="00953C31"/>
    <w:rsid w:val="00954C67"/>
    <w:rsid w:val="00956048"/>
    <w:rsid w:val="00961B2E"/>
    <w:rsid w:val="00963048"/>
    <w:rsid w:val="00971633"/>
    <w:rsid w:val="00975EF7"/>
    <w:rsid w:val="00977983"/>
    <w:rsid w:val="00982F22"/>
    <w:rsid w:val="009838FA"/>
    <w:rsid w:val="00984EC8"/>
    <w:rsid w:val="0098578C"/>
    <w:rsid w:val="00993F86"/>
    <w:rsid w:val="009A1049"/>
    <w:rsid w:val="009A2F75"/>
    <w:rsid w:val="009B03FD"/>
    <w:rsid w:val="009C068D"/>
    <w:rsid w:val="009C6FA6"/>
    <w:rsid w:val="009E4D9D"/>
    <w:rsid w:val="009F038C"/>
    <w:rsid w:val="009F0A9B"/>
    <w:rsid w:val="009F155D"/>
    <w:rsid w:val="009F1841"/>
    <w:rsid w:val="009F1B45"/>
    <w:rsid w:val="00A001E2"/>
    <w:rsid w:val="00A00D52"/>
    <w:rsid w:val="00A02094"/>
    <w:rsid w:val="00A051DF"/>
    <w:rsid w:val="00A07A9C"/>
    <w:rsid w:val="00A235DE"/>
    <w:rsid w:val="00A2650F"/>
    <w:rsid w:val="00A27CD5"/>
    <w:rsid w:val="00A36601"/>
    <w:rsid w:val="00A4355E"/>
    <w:rsid w:val="00A5797C"/>
    <w:rsid w:val="00A57BCC"/>
    <w:rsid w:val="00A67D57"/>
    <w:rsid w:val="00A90670"/>
    <w:rsid w:val="00AA067C"/>
    <w:rsid w:val="00AA07D8"/>
    <w:rsid w:val="00AA2161"/>
    <w:rsid w:val="00AA493D"/>
    <w:rsid w:val="00AA62ED"/>
    <w:rsid w:val="00AB155A"/>
    <w:rsid w:val="00AB1F47"/>
    <w:rsid w:val="00AB3415"/>
    <w:rsid w:val="00AB72FF"/>
    <w:rsid w:val="00AC2DAA"/>
    <w:rsid w:val="00AC57DC"/>
    <w:rsid w:val="00AC59A3"/>
    <w:rsid w:val="00AC66D5"/>
    <w:rsid w:val="00AE7992"/>
    <w:rsid w:val="00AF0F3F"/>
    <w:rsid w:val="00AF490D"/>
    <w:rsid w:val="00AF7FE2"/>
    <w:rsid w:val="00B03246"/>
    <w:rsid w:val="00B1190A"/>
    <w:rsid w:val="00B1327A"/>
    <w:rsid w:val="00B16932"/>
    <w:rsid w:val="00B21B18"/>
    <w:rsid w:val="00B22AF4"/>
    <w:rsid w:val="00B258F4"/>
    <w:rsid w:val="00B3453F"/>
    <w:rsid w:val="00B6480E"/>
    <w:rsid w:val="00B661C1"/>
    <w:rsid w:val="00B742FA"/>
    <w:rsid w:val="00B766AD"/>
    <w:rsid w:val="00B8219E"/>
    <w:rsid w:val="00B93573"/>
    <w:rsid w:val="00B94875"/>
    <w:rsid w:val="00B95EBC"/>
    <w:rsid w:val="00BA61FB"/>
    <w:rsid w:val="00BA62B8"/>
    <w:rsid w:val="00BA788A"/>
    <w:rsid w:val="00BB297D"/>
    <w:rsid w:val="00BD151A"/>
    <w:rsid w:val="00BD5A2B"/>
    <w:rsid w:val="00BE2FD8"/>
    <w:rsid w:val="00BE4331"/>
    <w:rsid w:val="00BF4DF6"/>
    <w:rsid w:val="00C02D8D"/>
    <w:rsid w:val="00C039A3"/>
    <w:rsid w:val="00C05DC5"/>
    <w:rsid w:val="00C12036"/>
    <w:rsid w:val="00C13FFA"/>
    <w:rsid w:val="00C15F6D"/>
    <w:rsid w:val="00C16E43"/>
    <w:rsid w:val="00C171B6"/>
    <w:rsid w:val="00C30345"/>
    <w:rsid w:val="00C53319"/>
    <w:rsid w:val="00C53484"/>
    <w:rsid w:val="00C53FC0"/>
    <w:rsid w:val="00C562DF"/>
    <w:rsid w:val="00C601B4"/>
    <w:rsid w:val="00C63E96"/>
    <w:rsid w:val="00C64725"/>
    <w:rsid w:val="00C66A71"/>
    <w:rsid w:val="00C80AF3"/>
    <w:rsid w:val="00C80E0D"/>
    <w:rsid w:val="00C81277"/>
    <w:rsid w:val="00C820B3"/>
    <w:rsid w:val="00C83398"/>
    <w:rsid w:val="00CA1E75"/>
    <w:rsid w:val="00CA27CD"/>
    <w:rsid w:val="00CA3B08"/>
    <w:rsid w:val="00CB1786"/>
    <w:rsid w:val="00CB2F83"/>
    <w:rsid w:val="00CB3E61"/>
    <w:rsid w:val="00CB5505"/>
    <w:rsid w:val="00CB72E1"/>
    <w:rsid w:val="00CC0B96"/>
    <w:rsid w:val="00CC2F08"/>
    <w:rsid w:val="00CD29E4"/>
    <w:rsid w:val="00CD3948"/>
    <w:rsid w:val="00CE3609"/>
    <w:rsid w:val="00CE3AA8"/>
    <w:rsid w:val="00CF5764"/>
    <w:rsid w:val="00D026B7"/>
    <w:rsid w:val="00D05F75"/>
    <w:rsid w:val="00D1403C"/>
    <w:rsid w:val="00D173AB"/>
    <w:rsid w:val="00D17489"/>
    <w:rsid w:val="00D1763C"/>
    <w:rsid w:val="00D35EE4"/>
    <w:rsid w:val="00D42B05"/>
    <w:rsid w:val="00D50294"/>
    <w:rsid w:val="00D707A8"/>
    <w:rsid w:val="00D71B14"/>
    <w:rsid w:val="00D83F4A"/>
    <w:rsid w:val="00D902CB"/>
    <w:rsid w:val="00DA1181"/>
    <w:rsid w:val="00DB5C72"/>
    <w:rsid w:val="00DB7D48"/>
    <w:rsid w:val="00DC1D69"/>
    <w:rsid w:val="00DC29CA"/>
    <w:rsid w:val="00DC796A"/>
    <w:rsid w:val="00DD0C8A"/>
    <w:rsid w:val="00DE6DA4"/>
    <w:rsid w:val="00E035AF"/>
    <w:rsid w:val="00E07E99"/>
    <w:rsid w:val="00E14C1D"/>
    <w:rsid w:val="00E15B2D"/>
    <w:rsid w:val="00E239A3"/>
    <w:rsid w:val="00E30294"/>
    <w:rsid w:val="00E3456E"/>
    <w:rsid w:val="00E441C0"/>
    <w:rsid w:val="00E47150"/>
    <w:rsid w:val="00E506C9"/>
    <w:rsid w:val="00E50C80"/>
    <w:rsid w:val="00E52C48"/>
    <w:rsid w:val="00E54694"/>
    <w:rsid w:val="00E64113"/>
    <w:rsid w:val="00E66373"/>
    <w:rsid w:val="00E71435"/>
    <w:rsid w:val="00E71926"/>
    <w:rsid w:val="00E72109"/>
    <w:rsid w:val="00E746AB"/>
    <w:rsid w:val="00E806C8"/>
    <w:rsid w:val="00E82AF2"/>
    <w:rsid w:val="00E856B9"/>
    <w:rsid w:val="00E92FE8"/>
    <w:rsid w:val="00EA0A10"/>
    <w:rsid w:val="00EA3F0E"/>
    <w:rsid w:val="00EA43D0"/>
    <w:rsid w:val="00EA62DC"/>
    <w:rsid w:val="00EB3C7C"/>
    <w:rsid w:val="00EB52EB"/>
    <w:rsid w:val="00EB5BE4"/>
    <w:rsid w:val="00EC2A61"/>
    <w:rsid w:val="00EC2D52"/>
    <w:rsid w:val="00EC3C62"/>
    <w:rsid w:val="00EE1CAB"/>
    <w:rsid w:val="00EE4F02"/>
    <w:rsid w:val="00EE65F2"/>
    <w:rsid w:val="00EE698F"/>
    <w:rsid w:val="00EF192F"/>
    <w:rsid w:val="00F00E7A"/>
    <w:rsid w:val="00F074CE"/>
    <w:rsid w:val="00F10B0D"/>
    <w:rsid w:val="00F15378"/>
    <w:rsid w:val="00F17079"/>
    <w:rsid w:val="00F22E1E"/>
    <w:rsid w:val="00F3225A"/>
    <w:rsid w:val="00F4233A"/>
    <w:rsid w:val="00F449BA"/>
    <w:rsid w:val="00F45F39"/>
    <w:rsid w:val="00F52CC3"/>
    <w:rsid w:val="00F60C2A"/>
    <w:rsid w:val="00F67E9D"/>
    <w:rsid w:val="00F7193D"/>
    <w:rsid w:val="00F74AB5"/>
    <w:rsid w:val="00F758C3"/>
    <w:rsid w:val="00F77ECB"/>
    <w:rsid w:val="00F82C5A"/>
    <w:rsid w:val="00F91ABB"/>
    <w:rsid w:val="00FA2E00"/>
    <w:rsid w:val="00FA3253"/>
    <w:rsid w:val="00FB34E6"/>
    <w:rsid w:val="00FB59FD"/>
    <w:rsid w:val="00FC215B"/>
    <w:rsid w:val="00FC568A"/>
    <w:rsid w:val="00FC5FDA"/>
    <w:rsid w:val="00FC6288"/>
    <w:rsid w:val="00FD0160"/>
    <w:rsid w:val="00FE01C5"/>
    <w:rsid w:val="00FE5186"/>
    <w:rsid w:val="00FE630E"/>
    <w:rsid w:val="00FF1B7F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B155A"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B155A"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B155A"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AB155A"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AB155A"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AB155A"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rsid w:val="00AB155A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</w:rPr>
  </w:style>
  <w:style w:type="character" w:customStyle="1" w:styleId="TitreCar">
    <w:name w:val="Titre Car"/>
    <w:basedOn w:val="Policepardfaut"/>
    <w:link w:val="Titre"/>
    <w:uiPriority w:val="10"/>
    <w:rsid w:val="00AB155A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B155A"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AB155A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AB155A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AB155A"/>
    <w:rPr>
      <w:rFonts w:eastAsiaTheme="minorEastAsia"/>
    </w:rPr>
  </w:style>
  <w:style w:type="paragraph" w:styleId="Sansinterligne">
    <w:name w:val="No Spacing"/>
    <w:link w:val="SansinterligneCar"/>
    <w:uiPriority w:val="1"/>
    <w:qFormat/>
    <w:rsid w:val="00AB155A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AB155A"/>
  </w:style>
  <w:style w:type="paragraph" w:styleId="Textedebulles">
    <w:name w:val="Balloon Text"/>
    <w:basedOn w:val="Normal"/>
    <w:link w:val="TextedebullesCar"/>
    <w:uiPriority w:val="99"/>
    <w:semiHidden/>
    <w:unhideWhenUsed/>
    <w:rsid w:val="00AB15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B155A"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AB155A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sid w:val="00AB155A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sid w:val="00AB155A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sid w:val="00AB155A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sid w:val="00AB155A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AB155A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AB155A"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sid w:val="00AB155A"/>
    <w:rPr>
      <w:b/>
      <w:bCs/>
    </w:rPr>
  </w:style>
  <w:style w:type="character" w:styleId="Accentuation">
    <w:name w:val="Emphasis"/>
    <w:basedOn w:val="Policepardfaut"/>
    <w:uiPriority w:val="20"/>
    <w:qFormat/>
    <w:rsid w:val="00AB155A"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rsid w:val="00AB155A"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rsid w:val="00AB155A"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sid w:val="00AB155A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B155A"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B155A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</w:rPr>
  </w:style>
  <w:style w:type="character" w:styleId="Emphaseple">
    <w:name w:val="Subtle Emphasis"/>
    <w:basedOn w:val="Policepardfaut"/>
    <w:uiPriority w:val="19"/>
    <w:qFormat/>
    <w:rsid w:val="00AB155A"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sid w:val="00AB155A"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sid w:val="00AB155A"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sid w:val="00AB155A"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AB155A"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B155A"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sid w:val="00AB155A"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rsid w:val="00AB15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155A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2C0111"/>
    <w:rPr>
      <w:rFonts w:ascii="Tahoma" w:hAnsi="Tahoma"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2C0111"/>
    <w:rPr>
      <w:rFonts w:ascii="Tahoma" w:eastAsiaTheme="minorHAnsi" w:hAnsi="Tahoma"/>
      <w:color w:val="00B05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InternetLink">
    <w:name w:val="Internet Link"/>
    <w:basedOn w:val="Policepardfaut"/>
    <w:rsid w:val="000E0789"/>
    <w:rPr>
      <w:color w:val="B292CA"/>
      <w:u w:val="single"/>
      <w:lang w:val="en-US" w:eastAsia="en-US" w:bidi="en-US"/>
    </w:rPr>
  </w:style>
  <w:style w:type="paragraph" w:customStyle="1" w:styleId="RepSylvie">
    <w:name w:val="Rep Sylvie"/>
    <w:basedOn w:val="NormalEspace"/>
    <w:link w:val="RepSylvieCar"/>
    <w:qFormat/>
    <w:rsid w:val="0061578E"/>
    <w:rPr>
      <w:rFonts w:ascii="Biondi" w:hAnsi="Biondi"/>
      <w:vanish/>
      <w:color w:val="7D8525" w:themeColor="accent3" w:themeShade="80"/>
    </w:rPr>
  </w:style>
  <w:style w:type="character" w:customStyle="1" w:styleId="RepSylvieCar">
    <w:name w:val="Rep Sylvie Car"/>
    <w:basedOn w:val="NormalEspaceCar"/>
    <w:link w:val="RepSylvie"/>
    <w:rsid w:val="0061578E"/>
    <w:rPr>
      <w:rFonts w:ascii="Biondi" w:eastAsiaTheme="minorHAnsi" w:hAnsi="Biondi"/>
      <w:vanish/>
      <w:color w:val="7D8525" w:themeColor="accent3" w:themeShade="80"/>
      <w:sz w:val="28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9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Automne 2014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744E756-D66F-40D9-8E7E-90E93A043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ExecutiveReport(2).dotx</Template>
  <TotalTime>537</TotalTime>
  <Pages>10</Pages>
  <Words>513</Words>
  <Characters>2826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Détails des serveurs</vt:lpstr>
      <vt:lpstr/>
    </vt:vector>
  </TitlesOfParts>
  <Manager>Jean-William Perreault</Manager>
  <Company>Famille</Company>
  <LinksUpToDate>false</LinksUpToDate>
  <CharactersWithSpaces>3333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Détails des serveurs</dc:title>
  <dc:subject>Projet réseau 420-B54</dc:subject>
  <dc:creator>Famille</dc:creator>
  <cp:lastModifiedBy>Administrateur</cp:lastModifiedBy>
  <cp:revision>154</cp:revision>
  <cp:lastPrinted>2014-04-04T14:20:00Z</cp:lastPrinted>
  <dcterms:created xsi:type="dcterms:W3CDTF">2013-05-01T10:21:00Z</dcterms:created>
  <dcterms:modified xsi:type="dcterms:W3CDTF">2014-12-03T13:47:00Z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