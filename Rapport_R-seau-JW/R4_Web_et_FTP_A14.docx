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C01B21" w:rsidP="00C01B21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Web et FTP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1E077C" w:rsidP="000C2306">
                    <w:pPr>
                      <w:jc w:val="center"/>
                    </w:pPr>
                    <w:r w:rsidRPr="00D35EE4">
                      <w:rPr>
                        <w:sz w:val="32"/>
                      </w:rPr>
                      <w:t xml:space="preserve">Inscrire </w:t>
                    </w:r>
                    <w:r w:rsidR="000A4FD7" w:rsidRPr="00D35EE4">
                      <w:rPr>
                        <w:sz w:val="32"/>
                      </w:rPr>
                      <w:t>v</w:t>
                    </w:r>
                    <w:r w:rsidRPr="00D35EE4">
                      <w:rPr>
                        <w:sz w:val="32"/>
                      </w:rPr>
                      <w:t>otre nom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9E5D81" w:rsidP="009E5D81">
                    <w:pPr>
                      <w:jc w:val="center"/>
                    </w:pPr>
                    <w:r>
                      <w:t>Automne 2014</w:t>
                    </w:r>
                  </w:p>
                </w:tc>
              </w:sdtContent>
            </w:sdt>
          </w:tr>
        </w:tbl>
        <w:p w:rsidR="00C01B21" w:rsidRDefault="001356C7" w:rsidP="00C01B21">
          <w:pPr>
            <w:pStyle w:val="Titre1"/>
            <w:rPr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bookmarkStart w:id="0" w:name="_Toc343097151" w:displacedByCustomXml="prev"/>
    <w:p w:rsidR="00C01B21" w:rsidRPr="00D35EE4" w:rsidRDefault="00C01B21" w:rsidP="00C01B21">
      <w:pPr>
        <w:pStyle w:val="Titre1"/>
      </w:pPr>
      <w:r w:rsidRPr="00C01B21">
        <w:lastRenderedPageBreak/>
        <w:t xml:space="preserve"> </w:t>
      </w:r>
      <w:r w:rsidRPr="00D35EE4">
        <w:t>Web</w:t>
      </w:r>
      <w:bookmarkEnd w:id="0"/>
    </w:p>
    <w:p w:rsidR="00C01B21" w:rsidRDefault="00C01B21" w:rsidP="00C01B21">
      <w:pPr>
        <w:pStyle w:val="Titre2"/>
        <w:rPr>
          <w:rFonts w:eastAsia="Calibri"/>
        </w:rPr>
      </w:pPr>
      <w:bookmarkStart w:id="1" w:name="_Toc343097152"/>
      <w:r>
        <w:rPr>
          <w:rFonts w:eastAsia="Calibri"/>
        </w:rPr>
        <w:t>Paramètres du serveur</w:t>
      </w:r>
      <w:bookmarkEnd w:id="1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E9526F" w:rsidTr="00E9526F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Liste des documents défaut</w:t>
            </w:r>
          </w:p>
        </w:tc>
        <w:tc>
          <w:tcPr>
            <w:tcW w:w="6495" w:type="dxa"/>
          </w:tcPr>
          <w:p w:rsidR="00E9526F" w:rsidRDefault="00E9526F" w:rsidP="00E9526F">
            <w:pPr>
              <w:pStyle w:val="Rponse"/>
              <w:numPr>
                <w:ilvl w:val="0"/>
                <w:numId w:val="3"/>
              </w:numPr>
            </w:pPr>
            <w:r>
              <w:t>Index.html</w:t>
            </w:r>
          </w:p>
          <w:p w:rsidR="00C01B21" w:rsidRDefault="00E9526F" w:rsidP="00E9526F">
            <w:pPr>
              <w:pStyle w:val="Rponse"/>
              <w:numPr>
                <w:ilvl w:val="0"/>
                <w:numId w:val="3"/>
              </w:numPr>
            </w:pPr>
            <w:r>
              <w:t>Index.htm</w:t>
            </w:r>
          </w:p>
          <w:p w:rsidR="00E9526F" w:rsidRPr="007564F7" w:rsidRDefault="00D443BA" w:rsidP="00E9526F">
            <w:pPr>
              <w:pStyle w:val="Rponse"/>
              <w:numPr>
                <w:ilvl w:val="0"/>
                <w:numId w:val="3"/>
              </w:numPr>
            </w:pPr>
            <w:r>
              <w:t>i</w:t>
            </w:r>
            <w:r w:rsidR="00E9526F">
              <w:t>isstart.htm</w:t>
            </w:r>
          </w:p>
        </w:tc>
      </w:tr>
      <w:tr w:rsidR="00C01B21" w:rsidRPr="00D35EE4" w:rsidTr="00E9526F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État du site défaut</w:t>
            </w:r>
          </w:p>
        </w:tc>
        <w:tc>
          <w:tcPr>
            <w:tcW w:w="6495" w:type="dxa"/>
          </w:tcPr>
          <w:p w:rsidR="00C01B21" w:rsidRPr="00D35EE4" w:rsidRDefault="00E9526F" w:rsidP="005575AF">
            <w:pPr>
              <w:pStyle w:val="Rponse"/>
            </w:pPr>
            <w:proofErr w:type="spellStart"/>
            <w:r>
              <w:t>Accès</w:t>
            </w:r>
            <w:proofErr w:type="spellEnd"/>
            <w:r>
              <w:t xml:space="preserve"> </w:t>
            </w:r>
            <w:proofErr w:type="spellStart"/>
            <w:r>
              <w:t>anonyme</w:t>
            </w:r>
            <w:proofErr w:type="spellEnd"/>
          </w:p>
        </w:tc>
      </w:tr>
      <w:tr w:rsidR="00C01B21" w:rsidRPr="00D35EE4" w:rsidTr="00E9526F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standard des pages</w:t>
            </w:r>
          </w:p>
        </w:tc>
        <w:tc>
          <w:tcPr>
            <w:tcW w:w="6495" w:type="dxa"/>
          </w:tcPr>
          <w:p w:rsidR="00C01B21" w:rsidRPr="0002141C" w:rsidRDefault="00E9526F" w:rsidP="00E9526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Nom du site, type du site (adresse, port ou entête), dossier d’hébergement du site, adresse IP du site, port du site, entête du site</w:t>
            </w:r>
          </w:p>
        </w:tc>
      </w:tr>
    </w:tbl>
    <w:p w:rsidR="00472208" w:rsidRDefault="00472208" w:rsidP="00472208">
      <w:pPr>
        <w:pStyle w:val="Important"/>
        <w:rPr>
          <w:rFonts w:eastAsia="Calibri"/>
        </w:rPr>
      </w:pPr>
      <w:bookmarkStart w:id="2" w:name="_Toc343097153"/>
    </w:p>
    <w:p w:rsidR="005575AF" w:rsidRDefault="00472208" w:rsidP="00472208">
      <w:pPr>
        <w:pStyle w:val="Important"/>
        <w:rPr>
          <w:rFonts w:eastAsia="Calibri"/>
        </w:rPr>
      </w:pPr>
      <w:r>
        <w:rPr>
          <w:rFonts w:eastAsia="Calibri"/>
        </w:rPr>
        <w:t>Note: Remplacer le X dans les noms de site par la bonne valeur</w:t>
      </w:r>
    </w:p>
    <w:p w:rsidR="00472208" w:rsidRDefault="00472208" w:rsidP="00472208">
      <w:pPr>
        <w:pStyle w:val="Important"/>
        <w:rPr>
          <w:rFonts w:eastAsia="Calibri"/>
        </w:rPr>
      </w:pPr>
    </w:p>
    <w:p w:rsidR="00C01B21" w:rsidRPr="00D35EE4" w:rsidRDefault="00C01B21" w:rsidP="00C01B21">
      <w:pPr>
        <w:pStyle w:val="Titre2"/>
        <w:rPr>
          <w:rFonts w:eastAsia="Calibri"/>
        </w:rPr>
      </w:pPr>
      <w:r w:rsidRPr="00D35EE4">
        <w:rPr>
          <w:rFonts w:eastAsia="Calibri"/>
        </w:rPr>
        <w:t>Site www.corpo.com</w:t>
      </w:r>
      <w:bookmarkEnd w:id="2"/>
      <w:r w:rsidR="00E9526F">
        <w:rPr>
          <w:rFonts w:eastAsia="Calibri"/>
        </w:rPr>
        <w:t>29</w:t>
      </w:r>
    </w:p>
    <w:p w:rsidR="00C01B21" w:rsidRPr="00D35EE4" w:rsidRDefault="00C01B21" w:rsidP="00C01B21">
      <w:pPr>
        <w:pStyle w:val="Titre3"/>
      </w:pPr>
      <w:bookmarkStart w:id="3" w:name="_Toc343097154"/>
      <w:r w:rsidRPr="00D35EE4">
        <w:t>Paramètres de base</w:t>
      </w:r>
      <w:bookmarkEnd w:id="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D443BA" w:rsidP="00D443BA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Web Corpo </w:t>
            </w:r>
            <w:r w:rsidR="005F6DFF">
              <w:rPr>
                <w:lang w:val="fr-CA"/>
              </w:rPr>
              <w:t xml:space="preserve"> 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D443BA" w:rsidP="005575AF">
            <w:pPr>
              <w:pStyle w:val="Rponse"/>
            </w:pPr>
            <w:r>
              <w:t>C:\_Web\Corpo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631EF4" w:rsidP="005575AF">
            <w:pPr>
              <w:pStyle w:val="Rponse"/>
            </w:pPr>
            <w:r>
              <w:t>10.57.154.151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D35EE4" w:rsidRDefault="00631EF4" w:rsidP="005575AF">
            <w:pPr>
              <w:pStyle w:val="Rponse"/>
            </w:pPr>
            <w:r>
              <w:t>80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 w:rsidRPr="00D35EE4">
              <w:rPr>
                <w:rFonts w:eastAsia="Calibri"/>
              </w:rPr>
              <w:t>www.corpo.com</w:t>
            </w:r>
            <w:r>
              <w:rPr>
                <w:rFonts w:eastAsia="Calibri"/>
              </w:rPr>
              <w:t>29</w:t>
            </w:r>
          </w:p>
        </w:tc>
      </w:tr>
    </w:tbl>
    <w:p w:rsidR="00C01B21" w:rsidRPr="00D35EE4" w:rsidRDefault="00C01B21" w:rsidP="00C01B21">
      <w:pPr>
        <w:pStyle w:val="Titre3"/>
      </w:pPr>
      <w:bookmarkStart w:id="4" w:name="_Toc343097155"/>
      <w:r w:rsidRPr="00D35EE4">
        <w:t>Propriétés du site</w:t>
      </w:r>
      <w:bookmarkEnd w:id="4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C01B21" w:rsidRPr="00472208" w:rsidRDefault="005F6DFF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index.html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C01B21" w:rsidRPr="00D35EE4" w:rsidRDefault="005F12D5" w:rsidP="005575AF">
            <w:pPr>
              <w:pStyle w:val="Rponse"/>
            </w:pPr>
            <w:r>
              <w:t>Lecture</w:t>
            </w:r>
          </w:p>
        </w:tc>
      </w:tr>
    </w:tbl>
    <w:p w:rsidR="00675C0F" w:rsidRDefault="00675C0F">
      <w:pPr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bookmarkStart w:id="5" w:name="_Toc343097159"/>
      <w:bookmarkStart w:id="6" w:name="_Toc343097156"/>
      <w:r>
        <w:rPr>
          <w:rFonts w:eastAsia="Calibri"/>
        </w:rPr>
        <w:br w:type="page"/>
      </w:r>
    </w:p>
    <w:p w:rsidR="00C01B21" w:rsidRPr="00D35EE4" w:rsidRDefault="00C01B21" w:rsidP="00C01B21">
      <w:pPr>
        <w:pStyle w:val="Titre2"/>
        <w:rPr>
          <w:rFonts w:eastAsia="Calibri"/>
        </w:rPr>
      </w:pPr>
      <w:r w:rsidRPr="00D35EE4">
        <w:rPr>
          <w:rFonts w:eastAsia="Calibri"/>
        </w:rPr>
        <w:lastRenderedPageBreak/>
        <w:t>Site www.</w:t>
      </w:r>
      <w:r>
        <w:rPr>
          <w:rFonts w:eastAsia="Calibri"/>
        </w:rPr>
        <w:t>vendeur.</w:t>
      </w:r>
      <w:r w:rsidRPr="00D35EE4">
        <w:rPr>
          <w:rFonts w:eastAsia="Calibri"/>
        </w:rPr>
        <w:t>corpo.com</w:t>
      </w:r>
      <w:bookmarkEnd w:id="5"/>
      <w:r w:rsidR="00E9526F">
        <w:rPr>
          <w:rFonts w:eastAsia="Calibri"/>
        </w:rPr>
        <w:t>29</w:t>
      </w:r>
    </w:p>
    <w:p w:rsidR="00C01B21" w:rsidRPr="00D35EE4" w:rsidRDefault="00C01B21" w:rsidP="00C01B21">
      <w:pPr>
        <w:pStyle w:val="Titre3"/>
      </w:pPr>
      <w:bookmarkStart w:id="7" w:name="_Toc343097160"/>
      <w:r w:rsidRPr="00D35EE4">
        <w:t>Paramètres de base</w:t>
      </w:r>
      <w:bookmarkEnd w:id="7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5F6DFF" w:rsidP="005F6DF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Web </w:t>
            </w:r>
            <w:proofErr w:type="spellStart"/>
            <w:r>
              <w:rPr>
                <w:lang w:val="fr-CA"/>
              </w:rPr>
              <w:t>VendeurCorpo</w:t>
            </w:r>
            <w:proofErr w:type="spellEnd"/>
            <w:r>
              <w:rPr>
                <w:lang w:val="fr-CA"/>
              </w:rPr>
              <w:t xml:space="preserve"> 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C:\_Web\Vendeur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10.57.154.151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5480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www.vendeur.corpo.com29</w:t>
            </w:r>
          </w:p>
        </w:tc>
      </w:tr>
    </w:tbl>
    <w:p w:rsidR="00C01B21" w:rsidRPr="00D35EE4" w:rsidRDefault="00C01B21" w:rsidP="00C01B21">
      <w:pPr>
        <w:pStyle w:val="Titre3"/>
      </w:pPr>
      <w:bookmarkStart w:id="8" w:name="_Toc343097161"/>
      <w:r w:rsidRPr="00D35EE4">
        <w:t>Propriétés du site</w:t>
      </w:r>
      <w:bookmarkEnd w:id="8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C01B21" w:rsidRPr="00472208" w:rsidRDefault="005F6DFF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index.html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C01B21" w:rsidRPr="00D35EE4" w:rsidRDefault="005F12D5" w:rsidP="005575AF">
            <w:pPr>
              <w:pStyle w:val="Rponse"/>
            </w:pPr>
            <w:r>
              <w:t>Lecture</w:t>
            </w:r>
          </w:p>
        </w:tc>
      </w:tr>
    </w:tbl>
    <w:p w:rsidR="00675C0F" w:rsidRDefault="00675C0F" w:rsidP="00C01B21">
      <w:pPr>
        <w:pStyle w:val="Titre2"/>
        <w:rPr>
          <w:rFonts w:eastAsia="Calibri"/>
        </w:rPr>
      </w:pPr>
    </w:p>
    <w:p w:rsidR="00675C0F" w:rsidRDefault="00675C0F">
      <w:pPr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r>
        <w:rPr>
          <w:rFonts w:eastAsia="Calibri"/>
        </w:rPr>
        <w:br w:type="page"/>
      </w:r>
    </w:p>
    <w:p w:rsidR="00C01B21" w:rsidRPr="00D35EE4" w:rsidRDefault="00C01B21" w:rsidP="00C01B21">
      <w:pPr>
        <w:pStyle w:val="Titre2"/>
        <w:rPr>
          <w:rFonts w:eastAsia="Calibri"/>
        </w:rPr>
      </w:pPr>
      <w:r w:rsidRPr="00D35EE4">
        <w:rPr>
          <w:rFonts w:eastAsia="Calibri"/>
        </w:rPr>
        <w:lastRenderedPageBreak/>
        <w:t>Site www.</w:t>
      </w:r>
      <w:r>
        <w:rPr>
          <w:rFonts w:eastAsia="Calibri"/>
        </w:rPr>
        <w:t>achat.</w:t>
      </w:r>
      <w:r w:rsidRPr="00D35EE4">
        <w:rPr>
          <w:rFonts w:eastAsia="Calibri"/>
        </w:rPr>
        <w:t>corpo.com</w:t>
      </w:r>
      <w:bookmarkEnd w:id="6"/>
      <w:r w:rsidR="00E9526F">
        <w:rPr>
          <w:rFonts w:eastAsia="Calibri"/>
        </w:rPr>
        <w:t>29</w:t>
      </w:r>
    </w:p>
    <w:p w:rsidR="00C01B21" w:rsidRPr="00D35EE4" w:rsidRDefault="00C01B21" w:rsidP="00C01B21">
      <w:pPr>
        <w:pStyle w:val="Titre3"/>
      </w:pPr>
      <w:bookmarkStart w:id="9" w:name="_Toc343097157"/>
      <w:r w:rsidRPr="00D35EE4">
        <w:t>Paramètres de base</w:t>
      </w:r>
      <w:bookmarkEnd w:id="9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5F6DFF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Web </w:t>
            </w:r>
            <w:proofErr w:type="spellStart"/>
            <w:r>
              <w:rPr>
                <w:lang w:val="fr-CA"/>
              </w:rPr>
              <w:t>AchatCorpo</w:t>
            </w:r>
            <w:proofErr w:type="spellEnd"/>
            <w:r>
              <w:rPr>
                <w:lang w:val="fr-CA"/>
              </w:rPr>
              <w:t xml:space="preserve"> 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C:\_Web\Achat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10.57.154.1</w:t>
            </w:r>
            <w:r w:rsidR="00B471EF">
              <w:t>5</w:t>
            </w:r>
            <w:r w:rsidR="00E67EEC">
              <w:t>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80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:rsidR="00C01B21" w:rsidRPr="00D35EE4" w:rsidRDefault="005F6DFF" w:rsidP="005575AF">
            <w:pPr>
              <w:pStyle w:val="Rponse"/>
            </w:pPr>
            <w:r>
              <w:t>www.achat.corpo.com29</w:t>
            </w:r>
          </w:p>
        </w:tc>
      </w:tr>
    </w:tbl>
    <w:p w:rsidR="00C01B21" w:rsidRPr="00D35EE4" w:rsidRDefault="00C01B21" w:rsidP="00C01B21">
      <w:pPr>
        <w:pStyle w:val="Titre3"/>
      </w:pPr>
      <w:bookmarkStart w:id="10" w:name="_Toc343097158"/>
      <w:r w:rsidRPr="00D35EE4">
        <w:t>Propriétés du site</w:t>
      </w:r>
      <w:bookmarkEnd w:id="10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1932"/>
        <w:gridCol w:w="4563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  <w:gridSpan w:val="2"/>
          </w:tcPr>
          <w:p w:rsidR="00C01B21" w:rsidRPr="00472208" w:rsidRDefault="005F6DFF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gestion.html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  <w:gridSpan w:val="2"/>
          </w:tcPr>
          <w:p w:rsidR="00C01B21" w:rsidRPr="00D35EE4" w:rsidRDefault="005F12D5" w:rsidP="005F12D5">
            <w:pPr>
              <w:pStyle w:val="Rponse"/>
            </w:pPr>
            <w:r>
              <w:t>Lecture</w:t>
            </w:r>
          </w:p>
        </w:tc>
      </w:tr>
      <w:tr w:rsidR="00C01B21" w:rsidRPr="00D35EE4" w:rsidTr="00000F0B">
        <w:trPr>
          <w:trHeight w:val="237"/>
        </w:trPr>
        <w:tc>
          <w:tcPr>
            <w:tcW w:w="3678" w:type="dxa"/>
            <w:vMerge w:val="restart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Répertoires virtuels </w:t>
            </w:r>
          </w:p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N.B. si applicable</w:t>
            </w:r>
          </w:p>
        </w:tc>
        <w:tc>
          <w:tcPr>
            <w:tcW w:w="1932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Alias</w:t>
            </w:r>
          </w:p>
        </w:tc>
        <w:tc>
          <w:tcPr>
            <w:tcW w:w="4563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</w:t>
            </w:r>
          </w:p>
        </w:tc>
      </w:tr>
      <w:tr w:rsidR="00C01B21" w:rsidRPr="00D35EE4" w:rsidTr="00000F0B">
        <w:trPr>
          <w:trHeight w:val="235"/>
        </w:trPr>
        <w:tc>
          <w:tcPr>
            <w:tcW w:w="3678" w:type="dxa"/>
            <w:vMerge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932" w:type="dxa"/>
          </w:tcPr>
          <w:p w:rsidR="00C01B21" w:rsidRPr="00D35EE4" w:rsidRDefault="005F6DFF" w:rsidP="005575AF">
            <w:pPr>
              <w:pStyle w:val="Rponse"/>
            </w:pPr>
            <w:r>
              <w:t>A1</w:t>
            </w:r>
          </w:p>
        </w:tc>
        <w:tc>
          <w:tcPr>
            <w:tcW w:w="4563" w:type="dxa"/>
          </w:tcPr>
          <w:p w:rsidR="00C01B21" w:rsidRPr="00D35EE4" w:rsidRDefault="005F6DFF" w:rsidP="005F6DFF">
            <w:pPr>
              <w:pStyle w:val="Rponse"/>
            </w:pPr>
            <w:r>
              <w:t>C:\_WebA1</w:t>
            </w:r>
          </w:p>
        </w:tc>
      </w:tr>
      <w:tr w:rsidR="00C01B21" w:rsidRPr="00D35EE4" w:rsidTr="00000F0B">
        <w:trPr>
          <w:trHeight w:val="235"/>
        </w:trPr>
        <w:tc>
          <w:tcPr>
            <w:tcW w:w="3678" w:type="dxa"/>
            <w:vMerge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932" w:type="dxa"/>
          </w:tcPr>
          <w:p w:rsidR="00C01B21" w:rsidRPr="00D35EE4" w:rsidRDefault="005F6DFF" w:rsidP="005575AF">
            <w:pPr>
              <w:pStyle w:val="Rponse"/>
            </w:pPr>
            <w:r>
              <w:t>A2</w:t>
            </w:r>
          </w:p>
        </w:tc>
        <w:tc>
          <w:tcPr>
            <w:tcW w:w="4563" w:type="dxa"/>
          </w:tcPr>
          <w:p w:rsidR="00C01B21" w:rsidRPr="00D35EE4" w:rsidRDefault="005F6DFF" w:rsidP="005575AF">
            <w:pPr>
              <w:pStyle w:val="Rponse"/>
            </w:pPr>
            <w:r>
              <w:t>C:\_WebA2</w:t>
            </w:r>
          </w:p>
        </w:tc>
      </w:tr>
    </w:tbl>
    <w:p w:rsidR="00C01B21" w:rsidRDefault="00C01B21" w:rsidP="00C01B21">
      <w:pPr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bookmarkStart w:id="11" w:name="_Toc343097162"/>
      <w:r>
        <w:rPr>
          <w:rFonts w:eastAsia="Calibri"/>
        </w:rPr>
        <w:br w:type="page"/>
      </w:r>
    </w:p>
    <w:p w:rsidR="00C01B21" w:rsidRPr="00D35EE4" w:rsidRDefault="00C01B21" w:rsidP="00C01B21">
      <w:pPr>
        <w:pStyle w:val="Titre2"/>
        <w:rPr>
          <w:rFonts w:eastAsia="Calibri"/>
        </w:rPr>
      </w:pPr>
      <w:r w:rsidRPr="00D35EE4">
        <w:rPr>
          <w:rFonts w:eastAsia="Calibri"/>
        </w:rPr>
        <w:lastRenderedPageBreak/>
        <w:t>Site w</w:t>
      </w:r>
      <w:r w:rsidR="00194A81">
        <w:rPr>
          <w:rFonts w:eastAsia="Calibri"/>
        </w:rPr>
        <w:t>w</w:t>
      </w:r>
      <w:r>
        <w:rPr>
          <w:rFonts w:eastAsia="Calibri"/>
        </w:rPr>
        <w:t>1</w:t>
      </w:r>
      <w:r w:rsidRPr="00D35EE4">
        <w:rPr>
          <w:rFonts w:eastAsia="Calibri"/>
        </w:rPr>
        <w:t>.</w:t>
      </w:r>
      <w:r>
        <w:rPr>
          <w:rFonts w:eastAsia="Calibri"/>
        </w:rPr>
        <w:t>gestion.</w:t>
      </w:r>
      <w:r w:rsidRPr="00D35EE4">
        <w:rPr>
          <w:rFonts w:eastAsia="Calibri"/>
        </w:rPr>
        <w:t>c</w:t>
      </w:r>
      <w:r>
        <w:rPr>
          <w:rFonts w:eastAsia="Calibri"/>
        </w:rPr>
        <w:t>a</w:t>
      </w:r>
      <w:bookmarkEnd w:id="11"/>
      <w:r w:rsidR="00E9526F">
        <w:rPr>
          <w:rFonts w:eastAsia="Calibri"/>
        </w:rPr>
        <w:t>29</w:t>
      </w:r>
    </w:p>
    <w:p w:rsidR="00C01B21" w:rsidRPr="00D35EE4" w:rsidRDefault="00C01B21" w:rsidP="00C01B21">
      <w:pPr>
        <w:pStyle w:val="Titre3"/>
      </w:pPr>
      <w:bookmarkStart w:id="12" w:name="_Toc343097163"/>
      <w:r w:rsidRPr="00D35EE4">
        <w:t>Paramètres de base</w:t>
      </w:r>
      <w:bookmarkEnd w:id="12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A31BB4" w:rsidP="00194A8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 w</w:t>
            </w:r>
            <w:r w:rsidR="00194A81">
              <w:rPr>
                <w:lang w:val="fr-CA"/>
              </w:rPr>
              <w:t>w</w:t>
            </w:r>
            <w:r>
              <w:rPr>
                <w:lang w:val="fr-CA"/>
              </w:rPr>
              <w:t>1Gestion 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A31BB4" w:rsidP="00054087">
            <w:pPr>
              <w:pStyle w:val="Rponse"/>
            </w:pPr>
            <w:r>
              <w:t>C:\_Web\</w:t>
            </w:r>
            <w:r w:rsidR="00054087">
              <w:t>ww</w:t>
            </w:r>
            <w:r>
              <w:t>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B471EF" w:rsidP="005575AF">
            <w:pPr>
              <w:pStyle w:val="Rponse"/>
            </w:pPr>
            <w:r>
              <w:t>10.57.154.151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D35EE4" w:rsidRDefault="00B471EF" w:rsidP="005575AF">
            <w:pPr>
              <w:pStyle w:val="Rponse"/>
            </w:pPr>
            <w:r>
              <w:t>80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:rsidR="00C01B21" w:rsidRPr="00D35EE4" w:rsidRDefault="005F6DFF" w:rsidP="00194A81">
            <w:pPr>
              <w:pStyle w:val="Rponse"/>
            </w:pPr>
            <w:r>
              <w:rPr>
                <w:lang w:val="fr-CA"/>
              </w:rPr>
              <w:t>w</w:t>
            </w:r>
            <w:r w:rsidR="00194A81">
              <w:rPr>
                <w:lang w:val="fr-CA"/>
              </w:rPr>
              <w:t>w</w:t>
            </w:r>
            <w:r>
              <w:rPr>
                <w:lang w:val="fr-CA"/>
              </w:rPr>
              <w:t>1.gestion.ca29</w:t>
            </w:r>
          </w:p>
        </w:tc>
      </w:tr>
    </w:tbl>
    <w:p w:rsidR="00C01B21" w:rsidRPr="00D35EE4" w:rsidRDefault="00C01B21" w:rsidP="00C01B21">
      <w:pPr>
        <w:pStyle w:val="Titre3"/>
      </w:pPr>
      <w:bookmarkStart w:id="13" w:name="_Toc343097164"/>
      <w:r w:rsidRPr="00D35EE4">
        <w:t>Propriétés du site</w:t>
      </w:r>
      <w:bookmarkEnd w:id="1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C01B21" w:rsidRPr="00472208" w:rsidRDefault="00054087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index.html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C01B21" w:rsidRPr="00D35EE4" w:rsidRDefault="00054087" w:rsidP="005575AF">
            <w:pPr>
              <w:pStyle w:val="Rponse"/>
            </w:pPr>
            <w:r>
              <w:t>Lecture</w:t>
            </w:r>
          </w:p>
        </w:tc>
      </w:tr>
    </w:tbl>
    <w:p w:rsidR="00C01B21" w:rsidRPr="00D35EE4" w:rsidRDefault="00C01B21" w:rsidP="00C01B21">
      <w:pPr>
        <w:pStyle w:val="Titre2"/>
        <w:rPr>
          <w:rFonts w:eastAsia="Calibri"/>
        </w:rPr>
      </w:pPr>
      <w:bookmarkStart w:id="14" w:name="_Toc343097165"/>
      <w:r w:rsidRPr="00D35EE4">
        <w:rPr>
          <w:rFonts w:eastAsia="Calibri"/>
        </w:rPr>
        <w:t>Site w</w:t>
      </w:r>
      <w:r w:rsidR="00194A81">
        <w:rPr>
          <w:rFonts w:eastAsia="Calibri"/>
        </w:rPr>
        <w:t>w</w:t>
      </w:r>
      <w:r>
        <w:rPr>
          <w:rFonts w:eastAsia="Calibri"/>
        </w:rPr>
        <w:t>2</w:t>
      </w:r>
      <w:r w:rsidRPr="00D35EE4">
        <w:rPr>
          <w:rFonts w:eastAsia="Calibri"/>
        </w:rPr>
        <w:t>.</w:t>
      </w:r>
      <w:r>
        <w:rPr>
          <w:rFonts w:eastAsia="Calibri"/>
        </w:rPr>
        <w:t>gestion.</w:t>
      </w:r>
      <w:r w:rsidRPr="00D35EE4">
        <w:rPr>
          <w:rFonts w:eastAsia="Calibri"/>
        </w:rPr>
        <w:t>c</w:t>
      </w:r>
      <w:r>
        <w:rPr>
          <w:rFonts w:eastAsia="Calibri"/>
        </w:rPr>
        <w:t>a</w:t>
      </w:r>
      <w:r w:rsidRPr="00D35EE4">
        <w:rPr>
          <w:rFonts w:eastAsia="Calibri"/>
        </w:rPr>
        <w:t>X</w:t>
      </w:r>
      <w:bookmarkEnd w:id="14"/>
    </w:p>
    <w:p w:rsidR="00C01B21" w:rsidRPr="00D35EE4" w:rsidRDefault="00C01B21" w:rsidP="00C01B21">
      <w:pPr>
        <w:pStyle w:val="Titre3"/>
      </w:pPr>
      <w:bookmarkStart w:id="15" w:name="_Toc343097166"/>
      <w:r w:rsidRPr="00D35EE4">
        <w:t>Paramètres de base</w:t>
      </w:r>
      <w:bookmarkEnd w:id="1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A31BB4" w:rsidP="00194A8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</w:t>
            </w:r>
            <w:r>
              <w:rPr>
                <w:lang w:val="fr-CA"/>
              </w:rPr>
              <w:t xml:space="preserve"> w</w:t>
            </w:r>
            <w:r w:rsidR="00194A81">
              <w:rPr>
                <w:lang w:val="fr-CA"/>
              </w:rPr>
              <w:t>w</w:t>
            </w:r>
            <w:r>
              <w:rPr>
                <w:lang w:val="fr-CA"/>
              </w:rPr>
              <w:t>2</w:t>
            </w:r>
            <w:r>
              <w:rPr>
                <w:lang w:val="fr-CA"/>
              </w:rPr>
              <w:t>Gestion 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A31BB4" w:rsidP="00054087">
            <w:pPr>
              <w:pStyle w:val="Rponse"/>
            </w:pPr>
            <w:r>
              <w:t>C:\_Web\</w:t>
            </w:r>
            <w:r w:rsidR="00054087">
              <w:t>w</w:t>
            </w:r>
            <w:r w:rsidR="00194A81">
              <w:t>w</w:t>
            </w:r>
            <w:r>
              <w:t>2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A95C8A" w:rsidP="005575AF">
            <w:pPr>
              <w:pStyle w:val="Rponse"/>
            </w:pPr>
            <w:r>
              <w:t>10.57.154.151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D35EE4" w:rsidRDefault="00A95C8A" w:rsidP="005575AF">
            <w:pPr>
              <w:pStyle w:val="Rponse"/>
            </w:pPr>
            <w:r>
              <w:t>80</w:t>
            </w:r>
          </w:p>
        </w:tc>
      </w:tr>
      <w:tr w:rsidR="00A31BB4" w:rsidRPr="00D35EE4" w:rsidTr="00000F0B">
        <w:tc>
          <w:tcPr>
            <w:tcW w:w="3678" w:type="dxa"/>
            <w:shd w:val="clear" w:color="auto" w:fill="EBF0F5" w:themeFill="accent2" w:themeFillTint="33"/>
          </w:tcPr>
          <w:p w:rsidR="00A31BB4" w:rsidRPr="00D35EE4" w:rsidRDefault="00A31BB4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Entête</w:t>
            </w:r>
          </w:p>
        </w:tc>
        <w:tc>
          <w:tcPr>
            <w:tcW w:w="6495" w:type="dxa"/>
          </w:tcPr>
          <w:p w:rsidR="00A31BB4" w:rsidRPr="00D35EE4" w:rsidRDefault="00D84C3B" w:rsidP="00BB7D64">
            <w:pPr>
              <w:pStyle w:val="Rponse"/>
            </w:pPr>
            <w:r>
              <w:rPr>
                <w:lang w:val="fr-CA"/>
              </w:rPr>
              <w:t>w</w:t>
            </w:r>
            <w:r w:rsidR="00194A81">
              <w:rPr>
                <w:lang w:val="fr-CA"/>
              </w:rPr>
              <w:t>w</w:t>
            </w:r>
            <w:r w:rsidR="00194A81">
              <w:rPr>
                <w:lang w:val="fr-CA"/>
              </w:rPr>
              <w:t>2</w:t>
            </w:r>
            <w:r w:rsidR="00194A81">
              <w:rPr>
                <w:lang w:val="fr-CA"/>
              </w:rPr>
              <w:t>.gestion.ca29</w:t>
            </w:r>
          </w:p>
        </w:tc>
      </w:tr>
    </w:tbl>
    <w:p w:rsidR="00C01B21" w:rsidRPr="00D35EE4" w:rsidRDefault="00C01B21" w:rsidP="00C01B21">
      <w:pPr>
        <w:pStyle w:val="Titre3"/>
      </w:pPr>
      <w:bookmarkStart w:id="16" w:name="_Toc343097167"/>
      <w:r w:rsidRPr="00D35EE4">
        <w:t>Propriétés du site</w:t>
      </w:r>
      <w:bookmarkEnd w:id="16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C01B21" w:rsidRPr="00472208" w:rsidRDefault="00054087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index.html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C01B21" w:rsidRPr="00D35EE4" w:rsidRDefault="00054087" w:rsidP="005575AF">
            <w:pPr>
              <w:pStyle w:val="Rponse"/>
            </w:pPr>
            <w:r>
              <w:t>Lecture</w:t>
            </w:r>
          </w:p>
        </w:tc>
      </w:tr>
    </w:tbl>
    <w:p w:rsidR="00C01B21" w:rsidRPr="00D35EE4" w:rsidRDefault="00C01B21" w:rsidP="00C01B21">
      <w:pPr>
        <w:rPr>
          <w:rFonts w:ascii="Calibri" w:eastAsia="Times New Roman" w:hAnsi="Calibri" w:cs="Times New Roman"/>
          <w:szCs w:val="28"/>
        </w:rPr>
      </w:pPr>
      <w:r w:rsidRPr="00D35EE4">
        <w:rPr>
          <w:rFonts w:ascii="Calibri" w:eastAsia="Times New Roman" w:hAnsi="Calibri" w:cs="Times New Roman"/>
          <w:szCs w:val="28"/>
        </w:rPr>
        <w:br w:type="page"/>
      </w:r>
    </w:p>
    <w:p w:rsidR="00C01B21" w:rsidRPr="00D35EE4" w:rsidRDefault="00C01B21" w:rsidP="00C01B21">
      <w:pPr>
        <w:pStyle w:val="Titre1"/>
      </w:pPr>
      <w:bookmarkStart w:id="17" w:name="_Toc343097168"/>
      <w:r w:rsidRPr="00D35EE4">
        <w:lastRenderedPageBreak/>
        <w:t>FTP</w:t>
      </w:r>
      <w:bookmarkEnd w:id="17"/>
    </w:p>
    <w:p w:rsidR="00C01B21" w:rsidRPr="00D35EE4" w:rsidRDefault="00C01B21" w:rsidP="00C01B21">
      <w:pPr>
        <w:pStyle w:val="Titre2"/>
        <w:rPr>
          <w:rFonts w:eastAsia="Calibri"/>
        </w:rPr>
      </w:pPr>
      <w:bookmarkStart w:id="18" w:name="_Toc343097169"/>
      <w:r w:rsidRPr="00D35EE4">
        <w:rPr>
          <w:rFonts w:eastAsia="Calibri"/>
        </w:rPr>
        <w:t xml:space="preserve">Site </w:t>
      </w:r>
      <w:r w:rsidR="00DB2F37">
        <w:rPr>
          <w:rFonts w:eastAsia="Calibri"/>
        </w:rPr>
        <w:t>d</w:t>
      </w:r>
      <w:r>
        <w:rPr>
          <w:rFonts w:eastAsia="Calibri"/>
        </w:rPr>
        <w:t>oc.</w:t>
      </w:r>
      <w:r w:rsidRPr="00D35EE4">
        <w:rPr>
          <w:rFonts w:eastAsia="Calibri"/>
        </w:rPr>
        <w:t>corpo.com</w:t>
      </w:r>
      <w:bookmarkEnd w:id="18"/>
      <w:r w:rsidR="00E9526F">
        <w:rPr>
          <w:rFonts w:eastAsia="Calibri"/>
        </w:rPr>
        <w:t>29</w:t>
      </w:r>
    </w:p>
    <w:p w:rsidR="00C01B21" w:rsidRPr="00D35EE4" w:rsidRDefault="00C01B21" w:rsidP="00C01B21">
      <w:pPr>
        <w:pStyle w:val="Titre3"/>
      </w:pPr>
      <w:bookmarkStart w:id="19" w:name="_Toc343097170"/>
      <w:r w:rsidRPr="00D35EE4">
        <w:t>Paramètres de base</w:t>
      </w:r>
      <w:bookmarkEnd w:id="19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6F6FCD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FTP</w:t>
            </w:r>
            <w:r w:rsidR="00EE12F8">
              <w:rPr>
                <w:lang w:val="fr-CA"/>
              </w:rPr>
              <w:t xml:space="preserve"> </w:t>
            </w:r>
            <w:proofErr w:type="spellStart"/>
            <w:r w:rsidR="00EE12F8">
              <w:rPr>
                <w:lang w:val="fr-CA"/>
              </w:rPr>
              <w:t>DocCorpo</w:t>
            </w:r>
            <w:proofErr w:type="spellEnd"/>
            <w:r w:rsidR="00EE12F8">
              <w:rPr>
                <w:lang w:val="fr-CA"/>
              </w:rPr>
              <w:t xml:space="preserve"> 151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EE12F8" w:rsidP="006F6FCD">
            <w:pPr>
              <w:pStyle w:val="Rponse"/>
            </w:pPr>
            <w:r>
              <w:t>C:\_</w:t>
            </w:r>
            <w:r w:rsidR="006F6FCD">
              <w:t>FTP\Public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6495" w:type="dxa"/>
          </w:tcPr>
          <w:p w:rsidR="00C01B21" w:rsidRDefault="006F6FCD" w:rsidP="005575AF">
            <w:pPr>
              <w:pStyle w:val="Rponse"/>
            </w:pPr>
            <w:r>
              <w:t>doc.txt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EE12F8" w:rsidP="005575AF">
            <w:pPr>
              <w:pStyle w:val="Rponse"/>
            </w:pPr>
            <w:r>
              <w:t>10.57.154.1</w:t>
            </w:r>
            <w:r w:rsidR="00400E43">
              <w:t>51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6F6FCD" w:rsidRDefault="00400E43" w:rsidP="006F6FCD">
            <w:pPr>
              <w:pStyle w:val="Rponse"/>
              <w:rPr>
                <w:rFonts w:ascii="Segoe UI Symbol" w:eastAsia="MS Mincho" w:hAnsi="Segoe UI Symbol" w:cs="MS Mincho"/>
                <w:lang w:val="fr-CA" w:bidi="th-TH"/>
              </w:rPr>
            </w:pPr>
            <w:r>
              <w:rPr>
                <w:rFonts w:ascii="Segoe UI Symbol" w:eastAsia="MS Mincho" w:hAnsi="Segoe UI Symbol" w:cs="MS Mincho"/>
                <w:lang w:val="fr-CA" w:bidi="th-TH"/>
              </w:rPr>
              <w:t>21</w:t>
            </w:r>
          </w:p>
        </w:tc>
      </w:tr>
    </w:tbl>
    <w:p w:rsidR="00C01B21" w:rsidRPr="00D35EE4" w:rsidRDefault="00C01B21" w:rsidP="00C01B21">
      <w:pPr>
        <w:pStyle w:val="Titre3"/>
      </w:pPr>
      <w:bookmarkStart w:id="20" w:name="_Toc343097171"/>
      <w:r w:rsidRPr="00D35EE4">
        <w:t>Propriétés du site</w:t>
      </w:r>
      <w:bookmarkEnd w:id="20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:rsidR="00C01B21" w:rsidRPr="00EE12F8" w:rsidRDefault="00EE12F8" w:rsidP="005575AF">
            <w:pPr>
              <w:pStyle w:val="Rponse"/>
              <w:rPr>
                <w:lang w:val="fr-CA"/>
              </w:rPr>
            </w:pPr>
            <w:r w:rsidRPr="00EE12F8">
              <w:rPr>
                <w:lang w:val="fr-CA"/>
              </w:rPr>
              <w:t>Non isolé</w:t>
            </w:r>
          </w:p>
          <w:p w:rsidR="00EE12F8" w:rsidRPr="00EE12F8" w:rsidRDefault="00EE12F8" w:rsidP="005575AF">
            <w:pPr>
              <w:pStyle w:val="Rponse"/>
              <w:rPr>
                <w:lang w:val="fr-CA"/>
              </w:rPr>
            </w:pPr>
            <w:r w:rsidRPr="00EE12F8">
              <w:rPr>
                <w:lang w:val="fr-CA"/>
              </w:rPr>
              <w:t>Répertoire Racine FTP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C01B21" w:rsidRPr="00D35EE4" w:rsidRDefault="00EE12F8" w:rsidP="005575AF">
            <w:pPr>
              <w:pStyle w:val="Rponse"/>
            </w:pPr>
            <w:proofErr w:type="spellStart"/>
            <w:r>
              <w:t>Anonyme</w:t>
            </w:r>
            <w:proofErr w:type="spellEnd"/>
            <w:r>
              <w:t>, de base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EE12F8" w:rsidRDefault="00EE12F8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Utilisateur Anonyme : </w:t>
            </w:r>
          </w:p>
          <w:p w:rsidR="00C01B21" w:rsidRDefault="00EE12F8" w:rsidP="00EE12F8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Lecture</w:t>
            </w:r>
          </w:p>
          <w:p w:rsidR="00EE12F8" w:rsidRDefault="00EE12F8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Groupe Administrateurs : </w:t>
            </w:r>
          </w:p>
          <w:p w:rsidR="00EE12F8" w:rsidRDefault="00EE12F8" w:rsidP="00EE12F8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Lecture</w:t>
            </w:r>
          </w:p>
          <w:p w:rsidR="00EE12F8" w:rsidRPr="0002141C" w:rsidRDefault="00EE12F8" w:rsidP="00EE12F8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Écriture</w:t>
            </w:r>
          </w:p>
        </w:tc>
      </w:tr>
    </w:tbl>
    <w:p w:rsidR="00C01B21" w:rsidRDefault="00C01B21" w:rsidP="00C01B21">
      <w:pPr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bookmarkStart w:id="21" w:name="_Toc343097172"/>
      <w:r>
        <w:rPr>
          <w:rFonts w:eastAsia="Calibri"/>
        </w:rPr>
        <w:br w:type="page"/>
      </w:r>
    </w:p>
    <w:p w:rsidR="00E62AF4" w:rsidRDefault="00E62AF4" w:rsidP="00C01B21">
      <w:pPr>
        <w:pStyle w:val="Titre2"/>
        <w:rPr>
          <w:rFonts w:eastAsia="Calibri"/>
        </w:rPr>
      </w:pPr>
    </w:p>
    <w:p w:rsidR="00E62AF4" w:rsidRPr="00D35EE4" w:rsidRDefault="00E62AF4" w:rsidP="00E62AF4">
      <w:pPr>
        <w:pStyle w:val="Titre2"/>
        <w:rPr>
          <w:rFonts w:eastAsia="Calibri"/>
        </w:rPr>
      </w:pPr>
      <w:bookmarkStart w:id="22" w:name="_Toc343097176"/>
      <w:r w:rsidRPr="00D35EE4">
        <w:rPr>
          <w:rFonts w:eastAsia="Calibri"/>
        </w:rPr>
        <w:t xml:space="preserve">Site </w:t>
      </w:r>
      <w:r>
        <w:rPr>
          <w:rFonts w:eastAsia="Calibri"/>
        </w:rPr>
        <w:t>intranet.vendeur.corpo</w:t>
      </w:r>
      <w:r w:rsidRPr="00D35EE4">
        <w:rPr>
          <w:rFonts w:eastAsia="Calibri"/>
        </w:rPr>
        <w:t>.c</w:t>
      </w:r>
      <w:r>
        <w:rPr>
          <w:rFonts w:eastAsia="Calibri"/>
        </w:rPr>
        <w:t>om</w:t>
      </w:r>
      <w:bookmarkEnd w:id="22"/>
      <w:r w:rsidR="00E9526F">
        <w:rPr>
          <w:rFonts w:eastAsia="Calibri"/>
        </w:rPr>
        <w:t>29</w:t>
      </w:r>
    </w:p>
    <w:p w:rsidR="00E62AF4" w:rsidRPr="00D35EE4" w:rsidRDefault="00E62AF4" w:rsidP="00E62AF4">
      <w:pPr>
        <w:pStyle w:val="Titre3"/>
      </w:pPr>
      <w:bookmarkStart w:id="23" w:name="_Toc343097177"/>
      <w:r w:rsidRPr="00D35EE4">
        <w:t>Paramètres de base</w:t>
      </w:r>
      <w:bookmarkEnd w:id="2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E62AF4" w:rsidRPr="00472208" w:rsidRDefault="00400E43" w:rsidP="002078E2">
            <w:pPr>
              <w:pStyle w:val="Rponse"/>
              <w:rPr>
                <w:lang w:val="fr-CA"/>
              </w:rPr>
            </w:pPr>
            <w:r>
              <w:t>intranet.vendeur.Corpo.com29</w:t>
            </w:r>
          </w:p>
        </w:tc>
      </w:tr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E62AF4" w:rsidRPr="00D35EE4" w:rsidRDefault="00400E43" w:rsidP="002078E2">
            <w:pPr>
              <w:pStyle w:val="Rponse"/>
            </w:pPr>
            <w:r>
              <w:t>C:\_FTP\Intranet</w:t>
            </w:r>
          </w:p>
        </w:tc>
      </w:tr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E62AF4" w:rsidRPr="00D35EE4" w:rsidRDefault="00400E43" w:rsidP="002078E2">
            <w:pPr>
              <w:pStyle w:val="Rponse"/>
            </w:pPr>
            <w:r>
              <w:t>10.57.154.15</w:t>
            </w:r>
            <w:r>
              <w:t>3</w:t>
            </w:r>
          </w:p>
        </w:tc>
      </w:tr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E62AF4" w:rsidRPr="00D35EE4" w:rsidRDefault="006C3580" w:rsidP="002078E2">
            <w:pPr>
              <w:pStyle w:val="Rponse"/>
            </w:pPr>
            <w:r>
              <w:t>21</w:t>
            </w:r>
          </w:p>
        </w:tc>
      </w:tr>
    </w:tbl>
    <w:p w:rsidR="00E62AF4" w:rsidRPr="00D35EE4" w:rsidRDefault="00E62AF4" w:rsidP="00E62AF4">
      <w:pPr>
        <w:pStyle w:val="Titre3"/>
      </w:pPr>
      <w:bookmarkStart w:id="24" w:name="_Toc343097178"/>
      <w:r w:rsidRPr="00D35EE4">
        <w:t>Propriétés du site</w:t>
      </w:r>
      <w:bookmarkEnd w:id="24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:rsidR="006C3580" w:rsidRPr="006C3580" w:rsidRDefault="006C3580" w:rsidP="006C3580">
            <w:pPr>
              <w:pStyle w:val="Rponse"/>
              <w:numPr>
                <w:ilvl w:val="0"/>
                <w:numId w:val="6"/>
              </w:numPr>
              <w:rPr>
                <w:lang w:val="fr-CA"/>
              </w:rPr>
            </w:pPr>
            <w:r w:rsidRPr="006C3580">
              <w:rPr>
                <w:lang w:val="fr-CA"/>
              </w:rPr>
              <w:t>Non isolé</w:t>
            </w:r>
          </w:p>
          <w:p w:rsidR="00E62AF4" w:rsidRPr="006C3580" w:rsidRDefault="006C3580" w:rsidP="006C3580">
            <w:pPr>
              <w:pStyle w:val="Rponse"/>
              <w:numPr>
                <w:ilvl w:val="0"/>
                <w:numId w:val="5"/>
              </w:numPr>
              <w:rPr>
                <w:lang w:val="fr-CA"/>
              </w:rPr>
            </w:pPr>
            <w:r w:rsidRPr="006C3580">
              <w:rPr>
                <w:lang w:val="fr-CA"/>
              </w:rPr>
              <w:t>Répertoire des noms d’utilisateurs</w:t>
            </w:r>
          </w:p>
        </w:tc>
      </w:tr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3803B2" w:rsidRPr="003803B2" w:rsidRDefault="003803B2" w:rsidP="003803B2">
            <w:pPr>
              <w:pStyle w:val="Rponse"/>
              <w:numPr>
                <w:ilvl w:val="0"/>
                <w:numId w:val="5"/>
              </w:numPr>
              <w:rPr>
                <w:lang w:val="fr-CA"/>
              </w:rPr>
            </w:pPr>
            <w:r w:rsidRPr="003803B2">
              <w:rPr>
                <w:lang w:val="fr-CA"/>
              </w:rPr>
              <w:t>Pour les utilisateurs anonyme : Lecture</w:t>
            </w:r>
          </w:p>
          <w:p w:rsidR="00E62AF4" w:rsidRPr="006C3580" w:rsidRDefault="003803B2" w:rsidP="003803B2">
            <w:pPr>
              <w:pStyle w:val="Rponse"/>
              <w:numPr>
                <w:ilvl w:val="0"/>
                <w:numId w:val="5"/>
              </w:numPr>
              <w:rPr>
                <w:lang w:val="fr-CA"/>
              </w:rPr>
            </w:pPr>
            <w:r w:rsidRPr="003803B2">
              <w:rPr>
                <w:lang w:val="fr-CA"/>
              </w:rPr>
              <w:t xml:space="preserve">Pour les utilisateurs : Lecture, Écriture   </w:t>
            </w:r>
          </w:p>
        </w:tc>
      </w:tr>
      <w:tr w:rsidR="00E62AF4" w:rsidRPr="00D35EE4" w:rsidTr="002078E2">
        <w:tc>
          <w:tcPr>
            <w:tcW w:w="3678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400E43" w:rsidRDefault="00400E43" w:rsidP="00400E43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Utilisateur Anonyme : </w:t>
            </w:r>
          </w:p>
          <w:p w:rsidR="00400E43" w:rsidRDefault="00400E43" w:rsidP="00400E43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Lecture</w:t>
            </w:r>
          </w:p>
          <w:p w:rsidR="00400E43" w:rsidRDefault="00400E43" w:rsidP="00400E43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Groupe </w:t>
            </w:r>
            <w:r>
              <w:rPr>
                <w:lang w:val="fr-CA"/>
              </w:rPr>
              <w:t>Utilisateurs</w:t>
            </w:r>
            <w:r>
              <w:rPr>
                <w:lang w:val="fr-CA"/>
              </w:rPr>
              <w:t xml:space="preserve"> : </w:t>
            </w:r>
          </w:p>
          <w:p w:rsidR="00400E43" w:rsidRDefault="00400E43" w:rsidP="00400E43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Lecture</w:t>
            </w:r>
          </w:p>
          <w:p w:rsidR="00E62AF4" w:rsidRPr="00F7193D" w:rsidRDefault="00400E43" w:rsidP="00400E43">
            <w:pPr>
              <w:pStyle w:val="Rponse"/>
              <w:numPr>
                <w:ilvl w:val="0"/>
                <w:numId w:val="4"/>
              </w:numPr>
              <w:rPr>
                <w:lang w:val="fr-CA"/>
              </w:rPr>
            </w:pPr>
            <w:r>
              <w:rPr>
                <w:lang w:val="fr-CA"/>
              </w:rPr>
              <w:t>Écriture</w:t>
            </w:r>
          </w:p>
        </w:tc>
      </w:tr>
    </w:tbl>
    <w:p w:rsidR="00E62AF4" w:rsidRPr="00D35EE4" w:rsidRDefault="00E62AF4" w:rsidP="00E62AF4">
      <w:pPr>
        <w:pStyle w:val="Titre3"/>
        <w:rPr>
          <w:rFonts w:eastAsia="Calibri"/>
        </w:rPr>
      </w:pPr>
      <w:bookmarkStart w:id="25" w:name="_Toc343097179"/>
      <w:r>
        <w:rPr>
          <w:rFonts w:eastAsia="Calibri"/>
        </w:rPr>
        <w:t>Structure des dossiers et autorisations NTFS</w:t>
      </w:r>
      <w:bookmarkEnd w:id="25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6204"/>
        <w:gridCol w:w="4114"/>
      </w:tblGrid>
      <w:tr w:rsidR="00E62AF4" w:rsidRPr="00D35EE4" w:rsidTr="002078E2">
        <w:tc>
          <w:tcPr>
            <w:tcW w:w="6204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  <w:rPr>
                <w:lang w:val="fr-CA"/>
              </w:rPr>
            </w:pPr>
            <w:r w:rsidRPr="004630CA">
              <w:t>Dossier</w:t>
            </w:r>
          </w:p>
        </w:tc>
        <w:tc>
          <w:tcPr>
            <w:tcW w:w="4114" w:type="dxa"/>
            <w:shd w:val="clear" w:color="auto" w:fill="EBF0F5" w:themeFill="accent2" w:themeFillTint="33"/>
          </w:tcPr>
          <w:p w:rsidR="00E62AF4" w:rsidRPr="00D35EE4" w:rsidRDefault="00E62AF4" w:rsidP="002078E2">
            <w:pPr>
              <w:pStyle w:val="NormalEspace"/>
            </w:pPr>
            <w:r w:rsidRPr="00675C0F">
              <w:rPr>
                <w:lang w:val="fr-CA"/>
              </w:rPr>
              <w:t>Autorisations</w:t>
            </w:r>
            <w:r>
              <w:t xml:space="preserve"> NTFS</w:t>
            </w:r>
          </w:p>
        </w:tc>
      </w:tr>
      <w:tr w:rsidR="00E62AF4" w:rsidRPr="00D35EE4" w:rsidTr="002078E2">
        <w:tc>
          <w:tcPr>
            <w:tcW w:w="6204" w:type="dxa"/>
            <w:shd w:val="clear" w:color="auto" w:fill="FFFFFF" w:themeFill="background1"/>
          </w:tcPr>
          <w:p w:rsidR="00E62AF4" w:rsidRPr="00D35EE4" w:rsidRDefault="00612E5C" w:rsidP="002078E2">
            <w:pPr>
              <w:pStyle w:val="Rponse"/>
            </w:pPr>
            <w:r>
              <w:t>Pierre</w:t>
            </w:r>
          </w:p>
        </w:tc>
        <w:tc>
          <w:tcPr>
            <w:tcW w:w="4114" w:type="dxa"/>
            <w:shd w:val="clear" w:color="auto" w:fill="FFFFFF" w:themeFill="background1"/>
          </w:tcPr>
          <w:p w:rsidR="00E62AF4" w:rsidRPr="00D35EE4" w:rsidRDefault="00612E5C" w:rsidP="002078E2">
            <w:pPr>
              <w:pStyle w:val="Rponse"/>
            </w:pPr>
            <w:r>
              <w:t xml:space="preserve">Lecture + </w:t>
            </w:r>
            <w:proofErr w:type="spellStart"/>
            <w:r>
              <w:t>Écriture</w:t>
            </w:r>
            <w:proofErr w:type="spellEnd"/>
          </w:p>
        </w:tc>
      </w:tr>
      <w:tr w:rsidR="00E62AF4" w:rsidRPr="004630CA" w:rsidTr="002078E2">
        <w:tc>
          <w:tcPr>
            <w:tcW w:w="6204" w:type="dxa"/>
            <w:shd w:val="clear" w:color="auto" w:fill="FFFFFF" w:themeFill="background1"/>
          </w:tcPr>
          <w:p w:rsidR="00E62AF4" w:rsidRPr="004630CA" w:rsidRDefault="00612E5C" w:rsidP="002078E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Jean</w:t>
            </w:r>
          </w:p>
        </w:tc>
        <w:tc>
          <w:tcPr>
            <w:tcW w:w="4114" w:type="dxa"/>
            <w:shd w:val="clear" w:color="auto" w:fill="FFFFFF" w:themeFill="background1"/>
          </w:tcPr>
          <w:p w:rsidR="00E62AF4" w:rsidRPr="004630CA" w:rsidRDefault="00612E5C" w:rsidP="002078E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 xml:space="preserve">Lecture + </w:t>
            </w:r>
            <w:proofErr w:type="spellStart"/>
            <w:r>
              <w:rPr>
                <w:lang w:val="en-CA"/>
              </w:rPr>
              <w:t>Écriture</w:t>
            </w:r>
            <w:proofErr w:type="spellEnd"/>
          </w:p>
        </w:tc>
      </w:tr>
      <w:tr w:rsidR="00E62AF4" w:rsidRPr="004630CA" w:rsidTr="002078E2">
        <w:tc>
          <w:tcPr>
            <w:tcW w:w="6204" w:type="dxa"/>
            <w:shd w:val="clear" w:color="auto" w:fill="FFFFFF" w:themeFill="background1"/>
          </w:tcPr>
          <w:p w:rsidR="00E62AF4" w:rsidRPr="004630CA" w:rsidRDefault="00612E5C" w:rsidP="002078E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Default</w:t>
            </w:r>
          </w:p>
        </w:tc>
        <w:tc>
          <w:tcPr>
            <w:tcW w:w="4114" w:type="dxa"/>
            <w:shd w:val="clear" w:color="auto" w:fill="FFFFFF" w:themeFill="background1"/>
          </w:tcPr>
          <w:p w:rsidR="00E62AF4" w:rsidRPr="004630CA" w:rsidRDefault="00612E5C" w:rsidP="002078E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Lecture</w:t>
            </w:r>
          </w:p>
        </w:tc>
      </w:tr>
    </w:tbl>
    <w:p w:rsidR="00E62AF4" w:rsidRPr="00D35EE4" w:rsidRDefault="00E62AF4" w:rsidP="00E62AF4">
      <w:pPr>
        <w:rPr>
          <w:rFonts w:eastAsiaTheme="majorEastAsia"/>
        </w:rPr>
      </w:pPr>
    </w:p>
    <w:p w:rsidR="00E62AF4" w:rsidRDefault="00E62AF4" w:rsidP="00C01B21">
      <w:pPr>
        <w:pStyle w:val="Titre2"/>
        <w:rPr>
          <w:rFonts w:eastAsia="Calibri"/>
        </w:rPr>
      </w:pPr>
    </w:p>
    <w:p w:rsidR="00E62AF4" w:rsidRPr="00E62AF4" w:rsidRDefault="00E62AF4" w:rsidP="00E62AF4"/>
    <w:p w:rsidR="00C01B21" w:rsidRPr="00D35EE4" w:rsidRDefault="00C01B21" w:rsidP="00C01B21">
      <w:pPr>
        <w:pStyle w:val="Titre2"/>
        <w:rPr>
          <w:rFonts w:eastAsia="Calibri"/>
        </w:rPr>
      </w:pPr>
      <w:r w:rsidRPr="00D35EE4">
        <w:rPr>
          <w:rFonts w:eastAsia="Calibri"/>
        </w:rPr>
        <w:lastRenderedPageBreak/>
        <w:t xml:space="preserve">Site </w:t>
      </w:r>
      <w:r w:rsidR="00DB2F37">
        <w:rPr>
          <w:rFonts w:eastAsia="Calibri"/>
        </w:rPr>
        <w:t>p</w:t>
      </w:r>
      <w:r>
        <w:rPr>
          <w:rFonts w:eastAsia="Calibri"/>
        </w:rPr>
        <w:t>erso.gestion</w:t>
      </w:r>
      <w:r w:rsidRPr="00D35EE4">
        <w:rPr>
          <w:rFonts w:eastAsia="Calibri"/>
        </w:rPr>
        <w:t>.c</w:t>
      </w:r>
      <w:r>
        <w:rPr>
          <w:rFonts w:eastAsia="Calibri"/>
        </w:rPr>
        <w:t>a</w:t>
      </w:r>
      <w:bookmarkEnd w:id="21"/>
      <w:r w:rsidR="00E9526F">
        <w:rPr>
          <w:rFonts w:eastAsia="Calibri"/>
        </w:rPr>
        <w:t>29</w:t>
      </w:r>
    </w:p>
    <w:p w:rsidR="00C01B21" w:rsidRPr="00D35EE4" w:rsidRDefault="00C01B21" w:rsidP="00C01B21">
      <w:pPr>
        <w:pStyle w:val="Titre3"/>
      </w:pPr>
      <w:bookmarkStart w:id="26" w:name="_Toc343097173"/>
      <w:r w:rsidRPr="00D35EE4">
        <w:t>Paramètres de base</w:t>
      </w:r>
      <w:bookmarkEnd w:id="26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C01B21" w:rsidRPr="00472208" w:rsidRDefault="00036486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Perso.Gestion.Ca29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C01B21" w:rsidRPr="00D35EE4" w:rsidRDefault="00036486" w:rsidP="005575AF">
            <w:pPr>
              <w:pStyle w:val="Rponse"/>
            </w:pPr>
            <w:r>
              <w:t>C:\_FTP\Perso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</w:p>
        </w:tc>
        <w:tc>
          <w:tcPr>
            <w:tcW w:w="6495" w:type="dxa"/>
          </w:tcPr>
          <w:p w:rsidR="00C01B21" w:rsidRPr="00D35EE4" w:rsidRDefault="00036486" w:rsidP="005575AF">
            <w:pPr>
              <w:pStyle w:val="Rponse"/>
            </w:pPr>
            <w:r>
              <w:t>10.57.154.15</w:t>
            </w:r>
            <w:r>
              <w:t>4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Port</w:t>
            </w:r>
          </w:p>
        </w:tc>
        <w:tc>
          <w:tcPr>
            <w:tcW w:w="6495" w:type="dxa"/>
          </w:tcPr>
          <w:p w:rsidR="00C01B21" w:rsidRPr="00D35EE4" w:rsidRDefault="00036486" w:rsidP="005575AF">
            <w:pPr>
              <w:pStyle w:val="Rponse"/>
            </w:pPr>
            <w:r>
              <w:t>21</w:t>
            </w:r>
          </w:p>
        </w:tc>
      </w:tr>
    </w:tbl>
    <w:p w:rsidR="00C01B21" w:rsidRPr="00D35EE4" w:rsidRDefault="00C01B21" w:rsidP="00C01B21">
      <w:pPr>
        <w:pStyle w:val="Titre3"/>
      </w:pPr>
      <w:bookmarkStart w:id="27" w:name="_Toc343097174"/>
      <w:r w:rsidRPr="00D35EE4">
        <w:t>Propriétés du site</w:t>
      </w:r>
      <w:bookmarkEnd w:id="27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:rsidR="00036486" w:rsidRPr="00036486" w:rsidRDefault="00036486" w:rsidP="00036486">
            <w:pPr>
              <w:pStyle w:val="Rponse"/>
              <w:numPr>
                <w:ilvl w:val="0"/>
                <w:numId w:val="7"/>
              </w:numPr>
              <w:rPr>
                <w:lang w:val="fr-CA"/>
              </w:rPr>
            </w:pPr>
            <w:r w:rsidRPr="00036486">
              <w:rPr>
                <w:lang w:val="fr-CA"/>
              </w:rPr>
              <w:t>Isoler</w:t>
            </w:r>
          </w:p>
          <w:p w:rsidR="00036486" w:rsidRPr="00036486" w:rsidRDefault="00036486" w:rsidP="00036486">
            <w:pPr>
              <w:pStyle w:val="Rponse"/>
              <w:numPr>
                <w:ilvl w:val="0"/>
                <w:numId w:val="7"/>
              </w:numPr>
              <w:rPr>
                <w:lang w:val="fr-CA"/>
              </w:rPr>
            </w:pPr>
            <w:r w:rsidRPr="00036486">
              <w:rPr>
                <w:lang w:val="fr-CA"/>
              </w:rPr>
              <w:t xml:space="preserve">Répertoire des noms d’utilisateurs </w:t>
            </w:r>
          </w:p>
          <w:p w:rsidR="00C01B21" w:rsidRPr="00036486" w:rsidRDefault="00036486" w:rsidP="00036486">
            <w:pPr>
              <w:pStyle w:val="Rponse"/>
              <w:numPr>
                <w:ilvl w:val="0"/>
                <w:numId w:val="7"/>
              </w:numPr>
              <w:rPr>
                <w:lang w:val="fr-CA"/>
              </w:rPr>
            </w:pPr>
            <w:r w:rsidRPr="00036486">
              <w:rPr>
                <w:lang w:val="fr-CA"/>
              </w:rPr>
              <w:t>Sans répertoires virtuels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C01B21" w:rsidRDefault="00036486" w:rsidP="00036486">
            <w:pPr>
              <w:pStyle w:val="Rponse"/>
              <w:numPr>
                <w:ilvl w:val="0"/>
                <w:numId w:val="8"/>
              </w:numPr>
            </w:pPr>
            <w:proofErr w:type="spellStart"/>
            <w:r>
              <w:t>Anonyme</w:t>
            </w:r>
            <w:proofErr w:type="spellEnd"/>
          </w:p>
          <w:p w:rsidR="00036486" w:rsidRPr="00D35EE4" w:rsidRDefault="00036486" w:rsidP="00036486">
            <w:pPr>
              <w:pStyle w:val="Rponse"/>
              <w:numPr>
                <w:ilvl w:val="0"/>
                <w:numId w:val="8"/>
              </w:numPr>
            </w:pPr>
            <w:r>
              <w:t>De Base</w:t>
            </w:r>
          </w:p>
        </w:tc>
      </w:tr>
      <w:tr w:rsidR="00C01B21" w:rsidRPr="00D35EE4" w:rsidTr="00000F0B">
        <w:tc>
          <w:tcPr>
            <w:tcW w:w="3678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C01B21" w:rsidRDefault="00036486" w:rsidP="005575A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Utilisateurs Anonymes :</w:t>
            </w:r>
          </w:p>
          <w:p w:rsidR="00036486" w:rsidRPr="00932773" w:rsidRDefault="00036486" w:rsidP="00932773">
            <w:pPr>
              <w:pStyle w:val="Rponse"/>
              <w:numPr>
                <w:ilvl w:val="0"/>
                <w:numId w:val="9"/>
              </w:numPr>
              <w:rPr>
                <w:lang w:val="fr-CA"/>
              </w:rPr>
            </w:pPr>
            <w:r>
              <w:rPr>
                <w:lang w:val="fr-CA"/>
              </w:rPr>
              <w:t xml:space="preserve">Lecture </w:t>
            </w:r>
          </w:p>
          <w:p w:rsidR="00036486" w:rsidRDefault="00036486" w:rsidP="0003648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Utilisateurs :</w:t>
            </w:r>
          </w:p>
          <w:p w:rsidR="00036486" w:rsidRDefault="00036486" w:rsidP="00036486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Lecture</w:t>
            </w:r>
          </w:p>
          <w:p w:rsidR="00932773" w:rsidRPr="00F7193D" w:rsidRDefault="00932773" w:rsidP="00036486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Écriture</w:t>
            </w:r>
          </w:p>
        </w:tc>
      </w:tr>
    </w:tbl>
    <w:p w:rsidR="00C01B21" w:rsidRPr="00D35EE4" w:rsidRDefault="00C01B21" w:rsidP="00C01B21">
      <w:pPr>
        <w:pStyle w:val="Titre3"/>
        <w:rPr>
          <w:rFonts w:eastAsia="Calibri"/>
        </w:rPr>
      </w:pPr>
      <w:bookmarkStart w:id="28" w:name="_Toc343097175"/>
      <w:r>
        <w:rPr>
          <w:rFonts w:eastAsia="Calibri"/>
        </w:rPr>
        <w:t>Structure des dossiers et autorisations NTFS</w:t>
      </w:r>
      <w:bookmarkEnd w:id="28"/>
    </w:p>
    <w:tbl>
      <w:tblPr>
        <w:tblStyle w:val="Grilledutableau"/>
        <w:tblW w:w="0" w:type="auto"/>
        <w:tblBorders>
          <w:top w:val="single" w:sz="4" w:space="0" w:color="525A7D" w:themeColor="accent1" w:themeShade="BF"/>
          <w:left w:val="single" w:sz="4" w:space="0" w:color="525A7D" w:themeColor="accent1" w:themeShade="BF"/>
          <w:bottom w:val="single" w:sz="4" w:space="0" w:color="525A7D" w:themeColor="accent1" w:themeShade="BF"/>
          <w:right w:val="single" w:sz="4" w:space="0" w:color="525A7D" w:themeColor="accent1" w:themeShade="BF"/>
          <w:insideH w:val="single" w:sz="4" w:space="0" w:color="525A7D" w:themeColor="accent1" w:themeShade="BF"/>
          <w:insideV w:val="single" w:sz="4" w:space="0" w:color="525A7D" w:themeColor="accent1" w:themeShade="BF"/>
        </w:tblBorders>
        <w:tblLook w:val="0600" w:firstRow="0" w:lastRow="0" w:firstColumn="0" w:lastColumn="0" w:noHBand="1" w:noVBand="1"/>
      </w:tblPr>
      <w:tblGrid>
        <w:gridCol w:w="6204"/>
        <w:gridCol w:w="4114"/>
      </w:tblGrid>
      <w:tr w:rsidR="00C01B21" w:rsidRPr="00D35EE4" w:rsidTr="00000F0B">
        <w:tc>
          <w:tcPr>
            <w:tcW w:w="6204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  <w:rPr>
                <w:lang w:val="fr-CA"/>
              </w:rPr>
            </w:pPr>
            <w:r w:rsidRPr="004630CA">
              <w:t>Dossier</w:t>
            </w:r>
          </w:p>
        </w:tc>
        <w:tc>
          <w:tcPr>
            <w:tcW w:w="4114" w:type="dxa"/>
            <w:shd w:val="clear" w:color="auto" w:fill="EBF0F5" w:themeFill="accent2" w:themeFillTint="33"/>
          </w:tcPr>
          <w:p w:rsidR="00C01B21" w:rsidRPr="00D35EE4" w:rsidRDefault="00C01B21" w:rsidP="00000F0B">
            <w:pPr>
              <w:pStyle w:val="NormalEspace"/>
            </w:pPr>
            <w:r w:rsidRPr="00DB2F37">
              <w:rPr>
                <w:lang w:val="fr-CA"/>
              </w:rPr>
              <w:t>Autorisations</w:t>
            </w:r>
            <w:r>
              <w:t xml:space="preserve"> NTFS</w:t>
            </w:r>
          </w:p>
        </w:tc>
      </w:tr>
      <w:tr w:rsidR="00C01B21" w:rsidRPr="00D35EE4" w:rsidTr="00000F0B">
        <w:tc>
          <w:tcPr>
            <w:tcW w:w="6204" w:type="dxa"/>
            <w:shd w:val="clear" w:color="auto" w:fill="FFFFFF" w:themeFill="background1"/>
          </w:tcPr>
          <w:p w:rsidR="00C01B21" w:rsidRPr="00D35EE4" w:rsidRDefault="00C068D5" w:rsidP="005575AF">
            <w:pPr>
              <w:pStyle w:val="Rponse"/>
            </w:pPr>
            <w:proofErr w:type="spellStart"/>
            <w:r>
              <w:t>Administrateur</w:t>
            </w:r>
            <w:proofErr w:type="spellEnd"/>
          </w:p>
        </w:tc>
        <w:tc>
          <w:tcPr>
            <w:tcW w:w="4114" w:type="dxa"/>
            <w:shd w:val="clear" w:color="auto" w:fill="FFFFFF" w:themeFill="background1"/>
          </w:tcPr>
          <w:p w:rsidR="00C01B21" w:rsidRPr="00D35EE4" w:rsidRDefault="00C068D5" w:rsidP="005575AF">
            <w:pPr>
              <w:pStyle w:val="Rponse"/>
            </w:pPr>
            <w:r>
              <w:rPr>
                <w:lang w:val="en-CA"/>
              </w:rPr>
              <w:t xml:space="preserve">Lecture + </w:t>
            </w:r>
            <w:proofErr w:type="spellStart"/>
            <w:r>
              <w:rPr>
                <w:lang w:val="en-CA"/>
              </w:rPr>
              <w:t>Écriture</w:t>
            </w:r>
            <w:proofErr w:type="spellEnd"/>
          </w:p>
        </w:tc>
      </w:tr>
      <w:tr w:rsidR="00C01B21" w:rsidRPr="00D35EE4" w:rsidTr="00000F0B">
        <w:tc>
          <w:tcPr>
            <w:tcW w:w="6204" w:type="dxa"/>
            <w:shd w:val="clear" w:color="auto" w:fill="FFFFFF" w:themeFill="background1"/>
          </w:tcPr>
          <w:p w:rsidR="00C01B21" w:rsidRPr="00D35EE4" w:rsidRDefault="00C068D5" w:rsidP="005575AF">
            <w:pPr>
              <w:pStyle w:val="Rponse"/>
            </w:pPr>
            <w:r>
              <w:t>Jean</w:t>
            </w:r>
          </w:p>
        </w:tc>
        <w:tc>
          <w:tcPr>
            <w:tcW w:w="4114" w:type="dxa"/>
            <w:shd w:val="clear" w:color="auto" w:fill="FFFFFF" w:themeFill="background1"/>
          </w:tcPr>
          <w:p w:rsidR="00C01B21" w:rsidRPr="00F7193D" w:rsidRDefault="00C068D5" w:rsidP="005575AF">
            <w:pPr>
              <w:pStyle w:val="Rponse"/>
              <w:rPr>
                <w:lang w:val="fr-CA"/>
              </w:rPr>
            </w:pPr>
            <w:r>
              <w:rPr>
                <w:lang w:val="en-CA"/>
              </w:rPr>
              <w:t xml:space="preserve">Lecture + </w:t>
            </w:r>
            <w:proofErr w:type="spellStart"/>
            <w:r>
              <w:rPr>
                <w:lang w:val="en-CA"/>
              </w:rPr>
              <w:t>Écriture</w:t>
            </w:r>
            <w:proofErr w:type="spellEnd"/>
          </w:p>
        </w:tc>
      </w:tr>
      <w:tr w:rsidR="00C01B21" w:rsidRPr="004630CA" w:rsidTr="00000F0B">
        <w:tc>
          <w:tcPr>
            <w:tcW w:w="6204" w:type="dxa"/>
            <w:shd w:val="clear" w:color="auto" w:fill="FFFFFF" w:themeFill="background1"/>
          </w:tcPr>
          <w:p w:rsidR="00C01B21" w:rsidRPr="004630CA" w:rsidRDefault="00C068D5" w:rsidP="005575AF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Guy</w:t>
            </w:r>
          </w:p>
        </w:tc>
        <w:tc>
          <w:tcPr>
            <w:tcW w:w="4114" w:type="dxa"/>
            <w:shd w:val="clear" w:color="auto" w:fill="FFFFFF" w:themeFill="background1"/>
          </w:tcPr>
          <w:p w:rsidR="00C01B21" w:rsidRPr="004630CA" w:rsidRDefault="00C068D5" w:rsidP="005575AF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 xml:space="preserve">Lecture + </w:t>
            </w:r>
            <w:proofErr w:type="spellStart"/>
            <w:r>
              <w:rPr>
                <w:lang w:val="en-CA"/>
              </w:rPr>
              <w:t>Écriture</w:t>
            </w:r>
            <w:proofErr w:type="spellEnd"/>
          </w:p>
        </w:tc>
      </w:tr>
      <w:tr w:rsidR="00C01B21" w:rsidRPr="004630CA" w:rsidTr="00000F0B">
        <w:tc>
          <w:tcPr>
            <w:tcW w:w="6204" w:type="dxa"/>
            <w:shd w:val="clear" w:color="auto" w:fill="FFFFFF" w:themeFill="background1"/>
          </w:tcPr>
          <w:p w:rsidR="00C01B21" w:rsidRPr="004630CA" w:rsidRDefault="00C068D5" w:rsidP="005575AF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Public</w:t>
            </w:r>
          </w:p>
        </w:tc>
        <w:tc>
          <w:tcPr>
            <w:tcW w:w="4114" w:type="dxa"/>
            <w:shd w:val="clear" w:color="auto" w:fill="FFFFFF" w:themeFill="background1"/>
          </w:tcPr>
          <w:p w:rsidR="00C01B21" w:rsidRPr="004630CA" w:rsidRDefault="00C068D5" w:rsidP="005575AF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Lecture</w:t>
            </w:r>
          </w:p>
        </w:tc>
      </w:tr>
    </w:tbl>
    <w:p w:rsidR="00F150CB" w:rsidRDefault="00C01B21" w:rsidP="00F150CB">
      <w:pPr>
        <w:pStyle w:val="Important"/>
      </w:pPr>
      <w:r w:rsidRPr="00F150CB">
        <w:rPr>
          <w:rFonts w:eastAsia="Calibri"/>
        </w:rPr>
        <w:br w:type="page"/>
      </w:r>
      <w:r w:rsidR="00F150CB">
        <w:lastRenderedPageBreak/>
        <w:t>Résumé des dossiers</w:t>
      </w:r>
    </w:p>
    <w:p w:rsidR="00F150CB" w:rsidRDefault="001035BB" w:rsidP="00F150CB">
      <w:pPr>
        <w:rPr>
          <w:rFonts w:eastAsiaTheme="majorEastAsia"/>
        </w:rPr>
      </w:pPr>
      <w:r>
        <w:rPr>
          <w:rFonts w:eastAsiaTheme="majorEastAsia"/>
        </w:rPr>
        <w:t>Type de dossier : Web ou</w:t>
      </w:r>
      <w:r w:rsidR="00F150CB">
        <w:rPr>
          <w:rFonts w:eastAsiaTheme="majorEastAsia"/>
        </w:rPr>
        <w:t xml:space="preserve"> FTP </w:t>
      </w:r>
    </w:p>
    <w:p w:rsidR="00F150CB" w:rsidRDefault="00F150CB" w:rsidP="00F150CB">
      <w:pPr>
        <w:rPr>
          <w:rFonts w:eastAsiaTheme="majorEastAsia"/>
        </w:rPr>
      </w:pPr>
      <w:r>
        <w:rPr>
          <w:rFonts w:eastAsiaTheme="majorEastAsia"/>
        </w:rPr>
        <w:t>Donner le chemin complet à partir de C:\</w:t>
      </w:r>
    </w:p>
    <w:tbl>
      <w:tblPr>
        <w:tblStyle w:val="Tramemoyenne2-Accent2"/>
        <w:tblW w:w="0" w:type="auto"/>
        <w:tblBorders>
          <w:insideH w:val="single" w:sz="4" w:space="0" w:color="727CA3" w:themeColor="accent1"/>
          <w:insideV w:val="single" w:sz="4" w:space="0" w:color="727CA3" w:themeColor="accent1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8190"/>
      </w:tblGrid>
      <w:tr w:rsidR="00F150CB" w:rsidTr="00F150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98" w:type="dxa"/>
            <w:hideMark/>
          </w:tcPr>
          <w:p w:rsidR="00F150CB" w:rsidRDefault="00F150CB">
            <w:pPr>
              <w:pStyle w:val="NormalEspace"/>
            </w:pPr>
            <w:r>
              <w:t>Type de dossier</w:t>
            </w:r>
          </w:p>
        </w:tc>
        <w:tc>
          <w:tcPr>
            <w:tcW w:w="8190" w:type="dxa"/>
            <w:vAlign w:val="center"/>
            <w:hideMark/>
          </w:tcPr>
          <w:p w:rsidR="00F150CB" w:rsidRDefault="00F150CB">
            <w:pPr>
              <w:pStyle w:val="NormalEspa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Serveur</w:t>
            </w:r>
            <w:proofErr w:type="spellEnd"/>
            <w:r>
              <w:rPr>
                <w:color w:val="auto"/>
              </w:rPr>
              <w:t xml:space="preserve"> 1</w:t>
            </w:r>
          </w:p>
        </w:tc>
      </w:tr>
      <w:tr w:rsidR="00CA1C51" w:rsidRPr="00015F8B" w:rsidTr="00F15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CA1C51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CA1C51" w:rsidRPr="00015F8B" w:rsidRDefault="00015F8B" w:rsidP="00015F8B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C:\_Web\Corpo</w:t>
            </w:r>
          </w:p>
        </w:tc>
      </w:tr>
      <w:tr w:rsidR="00CA1C51" w:rsidTr="00F15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CA1C51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CA1C51" w:rsidRDefault="00015F8B" w:rsidP="00CA1C51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C:\_Web\Vendeur</w:t>
            </w:r>
          </w:p>
        </w:tc>
      </w:tr>
      <w:tr w:rsidR="00CA1C51" w:rsidTr="00F15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CA1C51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CA1C51" w:rsidRPr="00015F8B" w:rsidRDefault="00015F8B" w:rsidP="00CA1C51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C:\_Web\Achat</w:t>
            </w:r>
          </w:p>
        </w:tc>
      </w:tr>
      <w:tr w:rsidR="00CA1C51" w:rsidTr="00F15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CA1C51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CA1C51" w:rsidRPr="00015F8B" w:rsidRDefault="00015F8B" w:rsidP="00CA1C51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C:\_Web\ww1</w:t>
            </w:r>
          </w:p>
        </w:tc>
      </w:tr>
      <w:tr w:rsidR="00015F8B" w:rsidTr="00F15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015F8B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015F8B" w:rsidRPr="00015F8B" w:rsidRDefault="00015F8B" w:rsidP="00CA1C51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C:\_Web\ww2</w:t>
            </w:r>
          </w:p>
        </w:tc>
      </w:tr>
      <w:tr w:rsidR="00015F8B" w:rsidTr="00F15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015F8B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015F8B" w:rsidRPr="00015F8B" w:rsidRDefault="00015F8B" w:rsidP="00CA1C51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C:\_WebA1</w:t>
            </w:r>
          </w:p>
        </w:tc>
      </w:tr>
      <w:tr w:rsidR="00015F8B" w:rsidTr="00F15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015F8B" w:rsidRPr="00CA1C51" w:rsidRDefault="00015F8B">
            <w:pPr>
              <w:pStyle w:val="NormalEspace"/>
            </w:pPr>
            <w:r>
              <w:t>Web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015F8B" w:rsidRDefault="00015F8B" w:rsidP="00CA1C51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015F8B">
              <w:rPr>
                <w:lang w:val="en-CA"/>
              </w:rPr>
              <w:t>C:\_WebA2</w:t>
            </w:r>
          </w:p>
        </w:tc>
      </w:tr>
      <w:tr w:rsidR="00F150CB" w:rsidTr="00F15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F150CB" w:rsidRDefault="00CA1C51">
            <w:pPr>
              <w:pStyle w:val="NormalEspace"/>
              <w:rPr>
                <w:color w:val="auto"/>
              </w:rPr>
            </w:pPr>
            <w:r w:rsidRPr="00CA1C51"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F150CB" w:rsidRPr="00CA1C51" w:rsidRDefault="00CA1C51" w:rsidP="00CA1C51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C:\_FTP\Public</w:t>
            </w:r>
          </w:p>
        </w:tc>
      </w:tr>
      <w:tr w:rsidR="00F150CB" w:rsidTr="00F15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F150CB" w:rsidRDefault="00CA1C51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F150CB" w:rsidRDefault="00CA1C51" w:rsidP="00CA1C51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C:\_FTP\Intranet\Pierre</w:t>
            </w:r>
          </w:p>
        </w:tc>
      </w:tr>
      <w:tr w:rsidR="00F150CB" w:rsidTr="00F15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F150CB" w:rsidRDefault="00CA1C51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F150CB" w:rsidRPr="00CA1C51" w:rsidRDefault="00CA1C51" w:rsidP="00CA1C51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C:\_FTP\Intranet\Jean</w:t>
            </w:r>
          </w:p>
        </w:tc>
      </w:tr>
      <w:tr w:rsidR="00F150CB" w:rsidTr="00491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F150CB" w:rsidRDefault="00CA1C51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7B349C" w:rsidRDefault="00CA1C51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C:\_FTP\Intranet\Default</w:t>
            </w:r>
          </w:p>
        </w:tc>
      </w:tr>
      <w:tr w:rsidR="00491577" w:rsidTr="006954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491577" w:rsidRDefault="00491577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491577" w:rsidRDefault="00491577" w:rsidP="00FB2480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C:\_FTP\</w:t>
            </w:r>
            <w:r>
              <w:t>Perso</w:t>
            </w:r>
            <w:r>
              <w:t>\</w:t>
            </w:r>
            <w:bookmarkStart w:id="29" w:name="_GoBack"/>
            <w:bookmarkEnd w:id="29"/>
          </w:p>
        </w:tc>
      </w:tr>
      <w:tr w:rsidR="0069544E" w:rsidRPr="0069544E" w:rsidTr="006954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69544E" w:rsidRDefault="0069544E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69544E" w:rsidRDefault="0069544E" w:rsidP="0069544E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C:\_FTP\Perso\</w:t>
            </w:r>
            <w:r>
              <w:t>LocalUser\Admin</w:t>
            </w:r>
          </w:p>
        </w:tc>
      </w:tr>
      <w:tr w:rsidR="0069544E" w:rsidTr="006954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69544E" w:rsidRDefault="0069544E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69544E" w:rsidRPr="0069544E" w:rsidRDefault="0069544E" w:rsidP="00491577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69544E">
              <w:rPr>
                <w:lang w:val="fr-CA"/>
              </w:rPr>
              <w:t>C:\_FTP\Perso\</w:t>
            </w:r>
            <w:r w:rsidRPr="0069544E">
              <w:rPr>
                <w:lang w:val="fr-CA"/>
              </w:rPr>
              <w:t>LocalUser\Jean</w:t>
            </w:r>
          </w:p>
        </w:tc>
      </w:tr>
      <w:tr w:rsidR="0069544E" w:rsidTr="006954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69544E" w:rsidRDefault="0069544E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4" w:space="0" w:color="727CA3" w:themeColor="accent1"/>
              <w:right w:val="nil"/>
            </w:tcBorders>
          </w:tcPr>
          <w:p w:rsidR="0069544E" w:rsidRDefault="0069544E" w:rsidP="00491577">
            <w:pPr>
              <w:pStyle w:val="NormalE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C:\_FTP\Perso\LocalUser\Guy</w:t>
            </w:r>
          </w:p>
        </w:tc>
      </w:tr>
      <w:tr w:rsidR="0069544E" w:rsidTr="00F15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vAlign w:val="center"/>
          </w:tcPr>
          <w:p w:rsidR="0069544E" w:rsidRDefault="0069544E">
            <w:pPr>
              <w:pStyle w:val="NormalEspace"/>
            </w:pPr>
            <w:r>
              <w:t>FTP</w:t>
            </w:r>
          </w:p>
        </w:tc>
        <w:tc>
          <w:tcPr>
            <w:tcW w:w="8190" w:type="dxa"/>
            <w:tcBorders>
              <w:top w:val="single" w:sz="4" w:space="0" w:color="727CA3" w:themeColor="accent1"/>
              <w:left w:val="single" w:sz="4" w:space="0" w:color="727CA3" w:themeColor="accent1"/>
              <w:bottom w:val="single" w:sz="18" w:space="0" w:color="auto"/>
              <w:right w:val="nil"/>
            </w:tcBorders>
          </w:tcPr>
          <w:p w:rsidR="0069544E" w:rsidRDefault="0069544E" w:rsidP="0069544E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C:\_FTP\Perso\LocalUser\</w:t>
            </w:r>
            <w:r>
              <w:t>Public</w:t>
            </w:r>
          </w:p>
        </w:tc>
      </w:tr>
    </w:tbl>
    <w:p w:rsidR="00F150CB" w:rsidRDefault="00F150CB" w:rsidP="00F150CB">
      <w:pPr>
        <w:rPr>
          <w:rFonts w:eastAsiaTheme="majorEastAsia"/>
        </w:rPr>
      </w:pPr>
    </w:p>
    <w:p w:rsidR="00C01B21" w:rsidRDefault="00C01B21" w:rsidP="00C01B21">
      <w:pPr>
        <w:rPr>
          <w:rFonts w:eastAsia="Calibri"/>
          <w:lang w:val="en-CA"/>
        </w:rPr>
      </w:pPr>
    </w:p>
    <w:sectPr w:rsidR="00C01B21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71A" w:rsidRDefault="00AA771A">
      <w:pPr>
        <w:spacing w:after="0" w:line="240" w:lineRule="auto"/>
      </w:pPr>
      <w:r>
        <w:separator/>
      </w:r>
    </w:p>
  </w:endnote>
  <w:endnote w:type="continuationSeparator" w:id="0">
    <w:p w:rsidR="00AA771A" w:rsidRDefault="00AA7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670CB2C2-DD21-4E48-97FB-F6D2EF167FC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97442E0A-F7DC-4284-AA21-98FF51C92502}"/>
    <w:embedBold r:id="rId3" w:fontKey="{29D03E6B-D7F7-4362-BD5A-E3CA147F2F5B}"/>
    <w:embedItalic r:id="rId4" w:fontKey="{0CB93139-7CD0-4337-AC6A-6336B1244335}"/>
    <w:embedBoldItalic r:id="rId5" w:fontKey="{9D44C032-6198-4C51-B1E0-92528D0D1D6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subsetted="1" w:fontKey="{C7B3786D-7A0B-47AC-95AB-116E7291E24C}"/>
    <w:embedBold r:id="rId7" w:subsetted="1" w:fontKey="{32259268-77EE-4796-90B8-FC13795C34B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0E0D2A7-A90D-4C62-9065-B0CADFF792DF}"/>
  </w:font>
  <w:font w:name="Biondi">
    <w:altName w:val="Segoe Script"/>
    <w:charset w:val="00"/>
    <w:family w:val="auto"/>
    <w:pitch w:val="variable"/>
    <w:sig w:usb0="00000003" w:usb1="0000004A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  <w:embedRegular r:id="rId9" w:subsetted="1" w:fontKey="{AF1C89B4-46C4-47D8-96ED-96E818378FF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F7EA7167-ED34-4A9D-8181-34EBCCF0507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7663C1" w:rsidRPr="007663C1">
      <w:rPr>
        <w:noProof/>
        <w:lang w:val="fr-FR"/>
      </w:rPr>
      <w:t>7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7AE01F9A" wp14:editId="03295474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5="http://schemas.microsoft.com/office/word/2012/wordml">
          <w:pict>
            <v:group w14:anchorId="0B9C0DEA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AA771A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870FE7">
          <w:rPr>
            <w:color w:val="727CA3" w:themeColor="accent1"/>
            <w:lang w:val="fr-FR"/>
          </w:rPr>
          <w:t>Inscrire votre nom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FB2480" w:rsidRPr="00FB2480">
      <w:rPr>
        <w:noProof/>
        <w:color w:val="727CA3" w:themeColor="accent1"/>
        <w:lang w:val="fr-FR"/>
      </w:rPr>
      <w:t>8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71A" w:rsidRDefault="00AA771A">
      <w:pPr>
        <w:spacing w:after="0" w:line="240" w:lineRule="auto"/>
      </w:pPr>
      <w:r>
        <w:separator/>
      </w:r>
    </w:p>
  </w:footnote>
  <w:footnote w:type="continuationSeparator" w:id="0">
    <w:p w:rsidR="00AA771A" w:rsidRDefault="00AA7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AA771A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01B21">
          <w:rPr>
            <w:color w:val="727CA3" w:themeColor="accent1"/>
            <w:lang w:val="en-US"/>
          </w:rPr>
          <w:t>Web et FTP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9E5D81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A124F"/>
    <w:multiLevelType w:val="hybridMultilevel"/>
    <w:tmpl w:val="2C74AFC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70224"/>
    <w:multiLevelType w:val="hybridMultilevel"/>
    <w:tmpl w:val="AA3EBC5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B1B3C"/>
    <w:multiLevelType w:val="hybridMultilevel"/>
    <w:tmpl w:val="EE4EE0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2315E3"/>
    <w:multiLevelType w:val="hybridMultilevel"/>
    <w:tmpl w:val="91D898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1B530B"/>
    <w:multiLevelType w:val="hybridMultilevel"/>
    <w:tmpl w:val="6B8099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83346E"/>
    <w:multiLevelType w:val="hybridMultilevel"/>
    <w:tmpl w:val="3EBE780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3E2716"/>
    <w:multiLevelType w:val="hybridMultilevel"/>
    <w:tmpl w:val="7CAA195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126814"/>
    <w:multiLevelType w:val="hybridMultilevel"/>
    <w:tmpl w:val="9782C4F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5"/>
  </w:num>
  <w:num w:numId="7">
    <w:abstractNumId w:val="8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15F8B"/>
    <w:rsid w:val="0002141C"/>
    <w:rsid w:val="00032F2F"/>
    <w:rsid w:val="00036486"/>
    <w:rsid w:val="00036CEF"/>
    <w:rsid w:val="00041F25"/>
    <w:rsid w:val="00053D30"/>
    <w:rsid w:val="00054087"/>
    <w:rsid w:val="00056FB4"/>
    <w:rsid w:val="000616B5"/>
    <w:rsid w:val="000637BF"/>
    <w:rsid w:val="00080523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E0789"/>
    <w:rsid w:val="001035BB"/>
    <w:rsid w:val="001105D4"/>
    <w:rsid w:val="00113F99"/>
    <w:rsid w:val="00115EDF"/>
    <w:rsid w:val="001306E3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65E7"/>
    <w:rsid w:val="0019481D"/>
    <w:rsid w:val="00194A81"/>
    <w:rsid w:val="00195F4D"/>
    <w:rsid w:val="001A476C"/>
    <w:rsid w:val="001A5A3B"/>
    <w:rsid w:val="001A6B95"/>
    <w:rsid w:val="001B1E4D"/>
    <w:rsid w:val="001D1D9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973E3"/>
    <w:rsid w:val="002B405C"/>
    <w:rsid w:val="002B5090"/>
    <w:rsid w:val="002B606C"/>
    <w:rsid w:val="002B6CD0"/>
    <w:rsid w:val="002C5D70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61394"/>
    <w:rsid w:val="003722B1"/>
    <w:rsid w:val="003803B2"/>
    <w:rsid w:val="00386834"/>
    <w:rsid w:val="00391E13"/>
    <w:rsid w:val="0039446D"/>
    <w:rsid w:val="003A17CF"/>
    <w:rsid w:val="003A2228"/>
    <w:rsid w:val="003A43D9"/>
    <w:rsid w:val="003C736A"/>
    <w:rsid w:val="003D1418"/>
    <w:rsid w:val="003D398A"/>
    <w:rsid w:val="003D4DB7"/>
    <w:rsid w:val="003E4B23"/>
    <w:rsid w:val="003E6A63"/>
    <w:rsid w:val="003E6AF6"/>
    <w:rsid w:val="00400E43"/>
    <w:rsid w:val="0040274A"/>
    <w:rsid w:val="00405B2F"/>
    <w:rsid w:val="0042472C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72208"/>
    <w:rsid w:val="0048177B"/>
    <w:rsid w:val="00483607"/>
    <w:rsid w:val="004904BD"/>
    <w:rsid w:val="00491577"/>
    <w:rsid w:val="0049513F"/>
    <w:rsid w:val="004A17CC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14F98"/>
    <w:rsid w:val="0053066C"/>
    <w:rsid w:val="0053452E"/>
    <w:rsid w:val="00546D40"/>
    <w:rsid w:val="005575AF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12D5"/>
    <w:rsid w:val="005F5707"/>
    <w:rsid w:val="005F6DFF"/>
    <w:rsid w:val="0060038C"/>
    <w:rsid w:val="00612E5C"/>
    <w:rsid w:val="00615127"/>
    <w:rsid w:val="00620D58"/>
    <w:rsid w:val="00631EF4"/>
    <w:rsid w:val="00632173"/>
    <w:rsid w:val="00640D34"/>
    <w:rsid w:val="00654598"/>
    <w:rsid w:val="006552A1"/>
    <w:rsid w:val="006561F3"/>
    <w:rsid w:val="00670D3E"/>
    <w:rsid w:val="00675711"/>
    <w:rsid w:val="00675C0F"/>
    <w:rsid w:val="006931EF"/>
    <w:rsid w:val="0069544E"/>
    <w:rsid w:val="00696934"/>
    <w:rsid w:val="006C3580"/>
    <w:rsid w:val="006E47E6"/>
    <w:rsid w:val="006E57C9"/>
    <w:rsid w:val="006F6FCD"/>
    <w:rsid w:val="00703D3D"/>
    <w:rsid w:val="0070722F"/>
    <w:rsid w:val="007127EC"/>
    <w:rsid w:val="007157BA"/>
    <w:rsid w:val="00722E9B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663C1"/>
    <w:rsid w:val="0077087B"/>
    <w:rsid w:val="00777798"/>
    <w:rsid w:val="0079227C"/>
    <w:rsid w:val="007A37B2"/>
    <w:rsid w:val="007B349C"/>
    <w:rsid w:val="007C5153"/>
    <w:rsid w:val="007D51D7"/>
    <w:rsid w:val="0080533C"/>
    <w:rsid w:val="0081079C"/>
    <w:rsid w:val="00810C91"/>
    <w:rsid w:val="00813C3B"/>
    <w:rsid w:val="0083476C"/>
    <w:rsid w:val="008349F0"/>
    <w:rsid w:val="008352BD"/>
    <w:rsid w:val="00844E11"/>
    <w:rsid w:val="00846455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2773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93F86"/>
    <w:rsid w:val="00995E9E"/>
    <w:rsid w:val="009A1049"/>
    <w:rsid w:val="009A2F75"/>
    <w:rsid w:val="009B03FD"/>
    <w:rsid w:val="009B68BD"/>
    <w:rsid w:val="009C6FA6"/>
    <w:rsid w:val="009E4D9D"/>
    <w:rsid w:val="009E5D81"/>
    <w:rsid w:val="009F038C"/>
    <w:rsid w:val="009F0A9B"/>
    <w:rsid w:val="009F1B45"/>
    <w:rsid w:val="00A001E2"/>
    <w:rsid w:val="00A00D52"/>
    <w:rsid w:val="00A02094"/>
    <w:rsid w:val="00A051DF"/>
    <w:rsid w:val="00A235DE"/>
    <w:rsid w:val="00A27CD5"/>
    <w:rsid w:val="00A31BB4"/>
    <w:rsid w:val="00A4355E"/>
    <w:rsid w:val="00A5797C"/>
    <w:rsid w:val="00A57BCC"/>
    <w:rsid w:val="00A67D57"/>
    <w:rsid w:val="00A95C8A"/>
    <w:rsid w:val="00AA067C"/>
    <w:rsid w:val="00AA07D8"/>
    <w:rsid w:val="00AA2161"/>
    <w:rsid w:val="00AA493D"/>
    <w:rsid w:val="00AA771A"/>
    <w:rsid w:val="00AB1F47"/>
    <w:rsid w:val="00AB3415"/>
    <w:rsid w:val="00AB72FF"/>
    <w:rsid w:val="00AC2DAA"/>
    <w:rsid w:val="00AC57DC"/>
    <w:rsid w:val="00AC59A3"/>
    <w:rsid w:val="00AE7992"/>
    <w:rsid w:val="00AF0F3F"/>
    <w:rsid w:val="00AF7FE2"/>
    <w:rsid w:val="00B03246"/>
    <w:rsid w:val="00B1190A"/>
    <w:rsid w:val="00B1327A"/>
    <w:rsid w:val="00B16932"/>
    <w:rsid w:val="00B21B18"/>
    <w:rsid w:val="00B258F4"/>
    <w:rsid w:val="00B3453F"/>
    <w:rsid w:val="00B471EF"/>
    <w:rsid w:val="00B6480E"/>
    <w:rsid w:val="00B661C1"/>
    <w:rsid w:val="00B766AD"/>
    <w:rsid w:val="00B8219E"/>
    <w:rsid w:val="00B93573"/>
    <w:rsid w:val="00B94875"/>
    <w:rsid w:val="00B95EBC"/>
    <w:rsid w:val="00BA61FB"/>
    <w:rsid w:val="00BD151A"/>
    <w:rsid w:val="00BD5A2B"/>
    <w:rsid w:val="00BE2FD8"/>
    <w:rsid w:val="00BE4331"/>
    <w:rsid w:val="00BF4DF6"/>
    <w:rsid w:val="00C01B21"/>
    <w:rsid w:val="00C039A3"/>
    <w:rsid w:val="00C05DC5"/>
    <w:rsid w:val="00C068D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398"/>
    <w:rsid w:val="00CA1C51"/>
    <w:rsid w:val="00CA3B08"/>
    <w:rsid w:val="00CB1786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35EE4"/>
    <w:rsid w:val="00D42B05"/>
    <w:rsid w:val="00D443BA"/>
    <w:rsid w:val="00D50294"/>
    <w:rsid w:val="00D707A8"/>
    <w:rsid w:val="00D71B14"/>
    <w:rsid w:val="00D83F4A"/>
    <w:rsid w:val="00D84C3B"/>
    <w:rsid w:val="00D902CB"/>
    <w:rsid w:val="00D9288D"/>
    <w:rsid w:val="00DA1181"/>
    <w:rsid w:val="00DB2F37"/>
    <w:rsid w:val="00DB5C72"/>
    <w:rsid w:val="00DB7D48"/>
    <w:rsid w:val="00DC1D69"/>
    <w:rsid w:val="00DC29CA"/>
    <w:rsid w:val="00DC796A"/>
    <w:rsid w:val="00DD0C8A"/>
    <w:rsid w:val="00E035AF"/>
    <w:rsid w:val="00E07E99"/>
    <w:rsid w:val="00E128E9"/>
    <w:rsid w:val="00E14C1D"/>
    <w:rsid w:val="00E15B2D"/>
    <w:rsid w:val="00E239A3"/>
    <w:rsid w:val="00E3456E"/>
    <w:rsid w:val="00E441C0"/>
    <w:rsid w:val="00E47150"/>
    <w:rsid w:val="00E506C9"/>
    <w:rsid w:val="00E50C80"/>
    <w:rsid w:val="00E52C48"/>
    <w:rsid w:val="00E54694"/>
    <w:rsid w:val="00E62AF4"/>
    <w:rsid w:val="00E64113"/>
    <w:rsid w:val="00E67EEC"/>
    <w:rsid w:val="00E71435"/>
    <w:rsid w:val="00E71926"/>
    <w:rsid w:val="00E72109"/>
    <w:rsid w:val="00E746AB"/>
    <w:rsid w:val="00E806C8"/>
    <w:rsid w:val="00E856B9"/>
    <w:rsid w:val="00E92FE8"/>
    <w:rsid w:val="00E9526F"/>
    <w:rsid w:val="00EA0A10"/>
    <w:rsid w:val="00EA3F0E"/>
    <w:rsid w:val="00EA43D0"/>
    <w:rsid w:val="00EA62DC"/>
    <w:rsid w:val="00EC2A61"/>
    <w:rsid w:val="00EE12F8"/>
    <w:rsid w:val="00EE1CAB"/>
    <w:rsid w:val="00EE65F2"/>
    <w:rsid w:val="00EE698F"/>
    <w:rsid w:val="00EF192F"/>
    <w:rsid w:val="00F00E7A"/>
    <w:rsid w:val="00F074CE"/>
    <w:rsid w:val="00F150CB"/>
    <w:rsid w:val="00F15378"/>
    <w:rsid w:val="00F17079"/>
    <w:rsid w:val="00F22E1E"/>
    <w:rsid w:val="00F4233A"/>
    <w:rsid w:val="00F52CC3"/>
    <w:rsid w:val="00F60C2A"/>
    <w:rsid w:val="00F7193D"/>
    <w:rsid w:val="00F74AB5"/>
    <w:rsid w:val="00F758C3"/>
    <w:rsid w:val="00F77ECB"/>
    <w:rsid w:val="00F85A0A"/>
    <w:rsid w:val="00F91ABB"/>
    <w:rsid w:val="00FA2E00"/>
    <w:rsid w:val="00FA3253"/>
    <w:rsid w:val="00FA679F"/>
    <w:rsid w:val="00FB2480"/>
    <w:rsid w:val="00FB34E6"/>
    <w:rsid w:val="00FB59FD"/>
    <w:rsid w:val="00FC568A"/>
    <w:rsid w:val="00FC6288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5575AF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5575AF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C01B21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C01B21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  <w:style w:type="table" w:styleId="Tramemoyenne2-Accent2">
    <w:name w:val="Medium Shading 2 Accent 2"/>
    <w:basedOn w:val="TableauNormal"/>
    <w:uiPriority w:val="64"/>
    <w:semiHidden/>
    <w:unhideWhenUsed/>
    <w:rsid w:val="00F150C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B8CD" w:themeFill="accent2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B8C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B8C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5575AF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5575AF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C01B21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C01B21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  <w:style w:type="table" w:styleId="Tramemoyenne2-Accent2">
    <w:name w:val="Medium Shading 2 Accent 2"/>
    <w:basedOn w:val="TableauNormal"/>
    <w:uiPriority w:val="64"/>
    <w:semiHidden/>
    <w:unhideWhenUsed/>
    <w:rsid w:val="00F150C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B8CD" w:themeFill="accent2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B8C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B8C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ABA9916-CA29-469F-B01A-EBCFE13C7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202</TotalTime>
  <Pages>10</Pages>
  <Words>600</Words>
  <Characters>3305</Characters>
  <Application>Microsoft Office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 et FTP</vt:lpstr>
      <vt:lpstr/>
    </vt:vector>
  </TitlesOfParts>
  <Manager>Inscrire votre nom</Manager>
  <Company>Famille</Company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et FTP</dc:title>
  <dc:subject>Projet réseau 420-B54</dc:subject>
  <dc:creator>Famille</dc:creator>
  <cp:lastModifiedBy>Administrateur</cp:lastModifiedBy>
  <cp:revision>33</cp:revision>
  <cp:lastPrinted>2013-11-17T14:11:00Z</cp:lastPrinted>
  <dcterms:created xsi:type="dcterms:W3CDTF">2013-11-17T14:13:00Z</dcterms:created>
  <dcterms:modified xsi:type="dcterms:W3CDTF">2014-11-26T15:33:00Z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