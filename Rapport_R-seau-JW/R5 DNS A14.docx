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  <w:lang w:val="fr-CA" w:eastAsia="fr-CA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</w:rPr>
      </w:sdtEndPr>
      <w:sdtContent>
        <w:p w:rsidR="00EE698F" w:rsidRPr="00D35EE4" w:rsidRDefault="00EE698F" w:rsidP="00A87140">
          <w:pPr>
            <w:pStyle w:val="Rponse"/>
          </w:pPr>
        </w:p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800BE" w:rsidP="007800BE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DNS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0B60B7" w:rsidP="000B60B7">
                    <w:pPr>
                      <w:jc w:val="center"/>
                    </w:pPr>
                    <w:r>
                      <w:rPr>
                        <w:sz w:val="32"/>
                      </w:rPr>
                      <w:t>Jean-William Perreault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194EA4" w:rsidP="00A54911">
                    <w:pPr>
                      <w:jc w:val="center"/>
                    </w:pPr>
                    <w:r>
                      <w:t>Automne</w:t>
                    </w:r>
                    <w:r w:rsidR="00A54911">
                      <w:rPr>
                        <w:lang w:val="fr-FR"/>
                      </w:rPr>
                      <w:t xml:space="preserve"> 2014</w:t>
                    </w:r>
                  </w:p>
                </w:tc>
              </w:sdtContent>
            </w:sdt>
          </w:tr>
        </w:tbl>
        <w:p w:rsidR="007800BE" w:rsidRDefault="001356C7" w:rsidP="007800BE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</w:rPr>
            <w:br w:type="page"/>
          </w:r>
        </w:p>
      </w:sdtContent>
    </w:sdt>
    <w:bookmarkStart w:id="0" w:name="_Toc343097138" w:displacedByCustomXml="prev"/>
    <w:p w:rsidR="007800BE" w:rsidRPr="00D35EE4" w:rsidRDefault="007800BE" w:rsidP="007800BE">
      <w:pPr>
        <w:pStyle w:val="Titre1"/>
      </w:pPr>
      <w:r w:rsidRPr="007800BE">
        <w:lastRenderedPageBreak/>
        <w:t xml:space="preserve"> </w:t>
      </w:r>
      <w:r w:rsidRPr="00D35EE4">
        <w:t>DNS</w:t>
      </w:r>
      <w:bookmarkEnd w:id="0"/>
    </w:p>
    <w:p w:rsidR="007800BE" w:rsidRPr="00D35EE4" w:rsidRDefault="007800BE" w:rsidP="007800BE">
      <w:pPr>
        <w:pStyle w:val="Titre2"/>
        <w:rPr>
          <w:rFonts w:eastAsia="Times New Roman"/>
        </w:rPr>
      </w:pPr>
      <w:bookmarkStart w:id="1" w:name="_Toc343097139"/>
      <w:r w:rsidRPr="00D35EE4">
        <w:rPr>
          <w:rFonts w:eastAsia="Times New Roman"/>
        </w:rPr>
        <w:t>Propriétés du serveur réel</w:t>
      </w:r>
      <w:bookmarkEnd w:id="1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000F0B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A54911" w:rsidRDefault="00E83D00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 Prof prof.B54</w:t>
            </w:r>
          </w:p>
        </w:tc>
      </w:tr>
      <w:tr w:rsidR="007800BE" w:rsidRPr="00D35EE4" w:rsidTr="00000F0B">
        <w:tc>
          <w:tcPr>
            <w:tcW w:w="4786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 conditionnel</w:t>
            </w:r>
            <w:r>
              <w:rPr>
                <w:lang w:val="fr-CA"/>
              </w:rPr>
              <w:t xml:space="preserve"> (nom, IP)</w:t>
            </w:r>
          </w:p>
        </w:tc>
        <w:tc>
          <w:tcPr>
            <w:tcW w:w="5528" w:type="dxa"/>
          </w:tcPr>
          <w:p w:rsidR="007800BE" w:rsidRPr="00A54911" w:rsidRDefault="007800BE" w:rsidP="00A87140">
            <w:pPr>
              <w:pStyle w:val="Rponse"/>
              <w:rPr>
                <w:lang w:val="fr-CA"/>
              </w:rPr>
            </w:pPr>
          </w:p>
        </w:tc>
      </w:tr>
    </w:tbl>
    <w:p w:rsidR="007800BE" w:rsidRPr="00D35EE4" w:rsidRDefault="007800BE" w:rsidP="007800BE">
      <w:pPr>
        <w:pStyle w:val="Titre2"/>
        <w:rPr>
          <w:rFonts w:eastAsia="Times New Roman"/>
        </w:rPr>
      </w:pPr>
      <w:bookmarkStart w:id="2" w:name="_Toc343097140"/>
      <w:r w:rsidRPr="00D35EE4">
        <w:rPr>
          <w:rFonts w:eastAsia="Times New Roman"/>
        </w:rPr>
        <w:t>Propriétés du serveur 2</w:t>
      </w:r>
      <w:bookmarkEnd w:id="2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000F0B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A54911" w:rsidRDefault="00E83D00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 Réel</w:t>
            </w:r>
          </w:p>
        </w:tc>
      </w:tr>
      <w:tr w:rsidR="007800BE" w:rsidRPr="00D35EE4" w:rsidTr="00000F0B">
        <w:tc>
          <w:tcPr>
            <w:tcW w:w="4786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 conditionnel</w:t>
            </w:r>
            <w:r>
              <w:rPr>
                <w:lang w:val="fr-CA"/>
              </w:rPr>
              <w:t xml:space="preserve"> (nom, IP)</w:t>
            </w:r>
          </w:p>
        </w:tc>
        <w:tc>
          <w:tcPr>
            <w:tcW w:w="5528" w:type="dxa"/>
          </w:tcPr>
          <w:p w:rsidR="007800BE" w:rsidRPr="00D35EE4" w:rsidRDefault="00E83D00" w:rsidP="00A87140">
            <w:pPr>
              <w:pStyle w:val="Rponse"/>
            </w:pPr>
            <w:proofErr w:type="spellStart"/>
            <w:r>
              <w:t>Serveur</w:t>
            </w:r>
            <w:proofErr w:type="spellEnd"/>
            <w:r>
              <w:t xml:space="preserve"> Prof prof.B54, 10.57.100.100</w:t>
            </w:r>
          </w:p>
        </w:tc>
      </w:tr>
    </w:tbl>
    <w:p w:rsidR="007800BE" w:rsidRDefault="007800BE" w:rsidP="007800BE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eastAsia="Calibri"/>
        </w:rPr>
        <w:br w:type="page"/>
      </w:r>
    </w:p>
    <w:p w:rsidR="007800BE" w:rsidRPr="00D35EE4" w:rsidRDefault="007800BE" w:rsidP="007800BE">
      <w:pPr>
        <w:pStyle w:val="Titre2"/>
      </w:pPr>
      <w:bookmarkStart w:id="3" w:name="_Toc343097142"/>
      <w:r w:rsidRPr="00D35EE4">
        <w:lastRenderedPageBreak/>
        <w:t>Zones directes</w:t>
      </w:r>
      <w:r>
        <w:t xml:space="preserve"> principales</w:t>
      </w:r>
      <w:bookmarkEnd w:id="3"/>
    </w:p>
    <w:p w:rsidR="007800BE" w:rsidRPr="00D35EE4" w:rsidRDefault="007800BE" w:rsidP="007800BE">
      <w:pPr>
        <w:pStyle w:val="Titre3"/>
      </w:pPr>
      <w:bookmarkStart w:id="4" w:name="_Toc343097143"/>
      <w:r w:rsidRPr="00D35EE4">
        <w:t>Corpo.com</w:t>
      </w:r>
      <w:bookmarkEnd w:id="4"/>
      <w:r w:rsidR="00972BAB">
        <w:t>29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953C50" w:rsidP="00A87140">
            <w:pPr>
              <w:pStyle w:val="Rponse"/>
            </w:pPr>
            <w:proofErr w:type="spellStart"/>
            <w:r>
              <w:t>Serveur</w:t>
            </w:r>
            <w:proofErr w:type="spellEnd"/>
            <w:r>
              <w:t xml:space="preserve"> </w:t>
            </w:r>
            <w:proofErr w:type="spellStart"/>
            <w:r>
              <w:t>Réel</w:t>
            </w:r>
            <w:proofErr w:type="spellEnd"/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D20B9F" w:rsidP="00A87140">
            <w:pPr>
              <w:pStyle w:val="Rponse"/>
            </w:pPr>
            <w:r>
              <w:t>c</w:t>
            </w:r>
            <w:r w:rsidRPr="00D20B9F">
              <w:t>orpo.com29.dns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2B540A" w:rsidP="00D038C3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529r29</w:t>
            </w:r>
            <w:r w:rsidR="00D038C3">
              <w:rPr>
                <w:lang w:val="fr-CA"/>
              </w:rPr>
              <w:t>.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NS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D20B9F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529r29.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Domaine enfant</w:t>
            </w:r>
          </w:p>
        </w:tc>
        <w:tc>
          <w:tcPr>
            <w:tcW w:w="7088" w:type="dxa"/>
            <w:gridSpan w:val="3"/>
          </w:tcPr>
          <w:p w:rsidR="007800BE" w:rsidRPr="00D20B9F" w:rsidRDefault="00D20B9F" w:rsidP="00D20B9F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Vendeur.c</w:t>
            </w:r>
            <w:r w:rsidRPr="00D20B9F">
              <w:rPr>
                <w:lang w:val="fr-CA"/>
              </w:rPr>
              <w:t>orpo.com29, achat</w:t>
            </w:r>
            <w:r>
              <w:rPr>
                <w:lang w:val="fr-CA"/>
              </w:rPr>
              <w:t>.c</w:t>
            </w:r>
            <w:r w:rsidRPr="00D20B9F">
              <w:rPr>
                <w:lang w:val="fr-CA"/>
              </w:rPr>
              <w:t>orpo.com29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Délégation (nom, NS)</w:t>
            </w:r>
          </w:p>
        </w:tc>
        <w:tc>
          <w:tcPr>
            <w:tcW w:w="7088" w:type="dxa"/>
            <w:gridSpan w:val="3"/>
          </w:tcPr>
          <w:p w:rsidR="007800BE" w:rsidRPr="00D20B9F" w:rsidRDefault="00F34332" w:rsidP="00980983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</w:t>
            </w:r>
            <w:r w:rsidR="001F586F">
              <w:rPr>
                <w:lang w:val="fr-CA"/>
              </w:rPr>
              <w:t>chat</w:t>
            </w:r>
            <w:r>
              <w:rPr>
                <w:lang w:val="fr-CA"/>
              </w:rPr>
              <w:t xml:space="preserve"> 529S2V29</w:t>
            </w: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2B540A" w:rsidRDefault="007800BE" w:rsidP="00000F0B">
            <w:pPr>
              <w:pStyle w:val="NormalEspace"/>
              <w:rPr>
                <w:lang w:val="en-CA"/>
              </w:rPr>
            </w:pPr>
            <w:r w:rsidRPr="002B540A">
              <w:rPr>
                <w:lang w:val="en-CA"/>
              </w:rPr>
              <w:t>A</w:t>
            </w:r>
          </w:p>
          <w:p w:rsidR="007800BE" w:rsidRPr="002B540A" w:rsidRDefault="007800BE" w:rsidP="00000F0B">
            <w:pPr>
              <w:pStyle w:val="NormalEspace"/>
              <w:rPr>
                <w:lang w:val="en-CA"/>
              </w:rPr>
            </w:pPr>
            <w:r w:rsidRPr="002B540A">
              <w:rPr>
                <w:lang w:val="en-CA"/>
              </w:rPr>
              <w:t>Usage: N</w:t>
            </w:r>
            <w:r w:rsidR="00D2218F" w:rsidRPr="002B540A">
              <w:rPr>
                <w:lang w:val="en-CA"/>
              </w:rPr>
              <w:t>S</w:t>
            </w:r>
            <w:r w:rsidRPr="002B540A">
              <w:rPr>
                <w:lang w:val="en-CA"/>
              </w:rPr>
              <w:t>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20B9F" w:rsidRDefault="00FA7506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NS</w:t>
            </w:r>
          </w:p>
        </w:tc>
        <w:tc>
          <w:tcPr>
            <w:tcW w:w="2862" w:type="dxa"/>
          </w:tcPr>
          <w:p w:rsidR="007800BE" w:rsidRPr="00D20B9F" w:rsidRDefault="005E7F8E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529r29</w:t>
            </w:r>
          </w:p>
        </w:tc>
        <w:tc>
          <w:tcPr>
            <w:tcW w:w="2694" w:type="dxa"/>
          </w:tcPr>
          <w:p w:rsidR="007800BE" w:rsidRPr="00D20B9F" w:rsidRDefault="00980983" w:rsidP="00A87140">
            <w:pPr>
              <w:pStyle w:val="Rponse"/>
              <w:rPr>
                <w:lang w:val="fr-CA"/>
              </w:rPr>
            </w:pPr>
            <w:r>
              <w:t>10.57.154.150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FA7506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</w:p>
        </w:tc>
        <w:tc>
          <w:tcPr>
            <w:tcW w:w="2862" w:type="dxa"/>
          </w:tcPr>
          <w:p w:rsidR="007800BE" w:rsidRPr="00D35EE4" w:rsidRDefault="00980983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www</w:t>
            </w:r>
          </w:p>
        </w:tc>
        <w:tc>
          <w:tcPr>
            <w:tcW w:w="2694" w:type="dxa"/>
          </w:tcPr>
          <w:p w:rsidR="007800BE" w:rsidRPr="00D35EE4" w:rsidRDefault="00980983" w:rsidP="00A87140">
            <w:pPr>
              <w:pStyle w:val="Rponse"/>
              <w:rPr>
                <w:lang w:val="fr-CA"/>
              </w:rPr>
            </w:pPr>
            <w:r>
              <w:t>10.57.154.151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FA7506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FTP</w:t>
            </w:r>
          </w:p>
        </w:tc>
        <w:tc>
          <w:tcPr>
            <w:tcW w:w="2862" w:type="dxa"/>
          </w:tcPr>
          <w:p w:rsidR="007800BE" w:rsidRPr="00D35EE4" w:rsidRDefault="001E1576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doc</w:t>
            </w:r>
          </w:p>
        </w:tc>
        <w:tc>
          <w:tcPr>
            <w:tcW w:w="2694" w:type="dxa"/>
          </w:tcPr>
          <w:p w:rsidR="007800BE" w:rsidRPr="00D35EE4" w:rsidRDefault="001E1576" w:rsidP="00A87140">
            <w:pPr>
              <w:pStyle w:val="Rponse"/>
              <w:rPr>
                <w:lang w:val="fr-CA"/>
              </w:rPr>
            </w:pPr>
            <w:r>
              <w:t>10.57.154.151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20B9F" w:rsidRDefault="007800BE" w:rsidP="00A87140">
            <w:pPr>
              <w:pStyle w:val="Rponse"/>
              <w:rPr>
                <w:lang w:val="fr-CA"/>
              </w:rPr>
            </w:pPr>
          </w:p>
        </w:tc>
      </w:tr>
    </w:tbl>
    <w:p w:rsidR="007800BE" w:rsidRDefault="007800BE" w:rsidP="007800BE">
      <w:pPr>
        <w:rPr>
          <w:rFonts w:ascii="Century Gothic" w:eastAsiaTheme="majorEastAsia" w:hAnsi="Century Gothic" w:cstheme="majorBidi"/>
          <w:bCs/>
          <w:color w:val="633E32" w:themeColor="accent5" w:themeShade="80"/>
          <w:sz w:val="28"/>
        </w:rPr>
      </w:pPr>
      <w:r>
        <w:br w:type="page"/>
      </w:r>
    </w:p>
    <w:p w:rsidR="007800BE" w:rsidRPr="00D35EE4" w:rsidRDefault="007800BE" w:rsidP="007800BE">
      <w:pPr>
        <w:pStyle w:val="Titre3"/>
      </w:pPr>
      <w:bookmarkStart w:id="5" w:name="_Toc343097144"/>
      <w:proofErr w:type="spellStart"/>
      <w:r>
        <w:lastRenderedPageBreak/>
        <w:t>Vendeur.corpo</w:t>
      </w:r>
      <w:r w:rsidRPr="00D35EE4">
        <w:t>.comX</w:t>
      </w:r>
      <w:proofErr w:type="spellEnd"/>
      <w:r>
        <w:t xml:space="preserve"> (domaine enfant)</w:t>
      </w:r>
      <w:bookmarkEnd w:id="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660128" w:rsidP="00A87140">
            <w:pPr>
              <w:pStyle w:val="Rponse"/>
            </w:pPr>
            <w:proofErr w:type="spellStart"/>
            <w:r>
              <w:t>Serveur</w:t>
            </w:r>
            <w:proofErr w:type="spellEnd"/>
            <w:r>
              <w:t xml:space="preserve"> </w:t>
            </w:r>
            <w:proofErr w:type="spellStart"/>
            <w:r>
              <w:t>Réel</w:t>
            </w:r>
            <w:proofErr w:type="spellEnd"/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0A7A7B" w:rsidRDefault="00660128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vendeur.corpo.com29.dns</w:t>
            </w: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0523" w:rsidRDefault="007800BE" w:rsidP="00000F0B">
            <w:pPr>
              <w:pStyle w:val="NormalEspace"/>
              <w:rPr>
                <w:lang w:val="en-CA"/>
              </w:rPr>
            </w:pPr>
            <w:r w:rsidRPr="00080523">
              <w:rPr>
                <w:lang w:val="en-CA"/>
              </w:rPr>
              <w:t>A</w:t>
            </w:r>
          </w:p>
          <w:p w:rsidR="007800BE" w:rsidRPr="000A7A7B" w:rsidRDefault="007800BE" w:rsidP="00000F0B">
            <w:pPr>
              <w:pStyle w:val="NormalEspace"/>
              <w:rPr>
                <w:lang w:val="en-CA"/>
              </w:rPr>
            </w:pPr>
            <w:r w:rsidRPr="00080523">
              <w:rPr>
                <w:lang w:val="en-CA"/>
              </w:rPr>
              <w:t xml:space="preserve">Usage: NS, </w:t>
            </w:r>
            <w:r w:rsidRPr="000A7A7B">
              <w:rPr>
                <w:lang w:val="en-CA"/>
              </w:rPr>
              <w:t>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A717C7" w:rsidP="00A87140">
            <w:pPr>
              <w:pStyle w:val="Rponse"/>
            </w:pPr>
            <w:r>
              <w:t>NS</w:t>
            </w:r>
          </w:p>
        </w:tc>
        <w:tc>
          <w:tcPr>
            <w:tcW w:w="2862" w:type="dxa"/>
          </w:tcPr>
          <w:p w:rsidR="007800BE" w:rsidRPr="00D35EE4" w:rsidRDefault="00E83D00" w:rsidP="00A87140">
            <w:pPr>
              <w:pStyle w:val="Rponse"/>
            </w:pPr>
            <w:r>
              <w:t>529r29.</w:t>
            </w:r>
          </w:p>
        </w:tc>
        <w:tc>
          <w:tcPr>
            <w:tcW w:w="2694" w:type="dxa"/>
          </w:tcPr>
          <w:p w:rsidR="007800BE" w:rsidRPr="00D35EE4" w:rsidRDefault="00E83D00" w:rsidP="00E83D00">
            <w:pPr>
              <w:pStyle w:val="Rponse"/>
            </w:pPr>
            <w:r>
              <w:t>10.57.154.150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A717C7" w:rsidP="00A87140">
            <w:pPr>
              <w:pStyle w:val="Rponse"/>
            </w:pPr>
            <w:r>
              <w:t>WEB</w:t>
            </w:r>
          </w:p>
        </w:tc>
        <w:tc>
          <w:tcPr>
            <w:tcW w:w="2862" w:type="dxa"/>
          </w:tcPr>
          <w:p w:rsidR="007800BE" w:rsidRPr="00D35EE4" w:rsidRDefault="00131C88" w:rsidP="00131C88">
            <w:pPr>
              <w:pStyle w:val="Rponse"/>
            </w:pPr>
            <w:r>
              <w:t>www</w:t>
            </w:r>
          </w:p>
        </w:tc>
        <w:tc>
          <w:tcPr>
            <w:tcW w:w="2694" w:type="dxa"/>
          </w:tcPr>
          <w:p w:rsidR="007800BE" w:rsidRPr="00D35EE4" w:rsidRDefault="00131C88" w:rsidP="00A87140">
            <w:pPr>
              <w:pStyle w:val="Rponse"/>
            </w:pPr>
            <w:r>
              <w:t>10.57.154.151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A717C7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FTP</w:t>
            </w:r>
          </w:p>
        </w:tc>
        <w:tc>
          <w:tcPr>
            <w:tcW w:w="2862" w:type="dxa"/>
          </w:tcPr>
          <w:p w:rsidR="007800BE" w:rsidRPr="00D35EE4" w:rsidRDefault="00131C88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Intranet</w:t>
            </w:r>
          </w:p>
        </w:tc>
        <w:tc>
          <w:tcPr>
            <w:tcW w:w="2694" w:type="dxa"/>
          </w:tcPr>
          <w:p w:rsidR="007800BE" w:rsidRPr="00D35EE4" w:rsidRDefault="00131C88" w:rsidP="00A87140">
            <w:pPr>
              <w:pStyle w:val="Rponse"/>
              <w:rPr>
                <w:lang w:val="fr-CA"/>
              </w:rPr>
            </w:pPr>
            <w:r>
              <w:t>10.57.154.153</w:t>
            </w:r>
          </w:p>
        </w:tc>
      </w:tr>
    </w:tbl>
    <w:p w:rsidR="007800BE" w:rsidRPr="00D35EE4" w:rsidRDefault="007800BE" w:rsidP="007800BE">
      <w:pPr>
        <w:pStyle w:val="Titre3"/>
      </w:pPr>
      <w:bookmarkStart w:id="6" w:name="_Toc343097145"/>
      <w:proofErr w:type="spellStart"/>
      <w:r>
        <w:t>Achat.</w:t>
      </w:r>
      <w:r w:rsidRPr="00D35EE4">
        <w:t>Corpo.comX</w:t>
      </w:r>
      <w:bookmarkEnd w:id="6"/>
      <w:proofErr w:type="spellEnd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131C88" w:rsidP="00A87140">
            <w:pPr>
              <w:pStyle w:val="Rponse"/>
            </w:pPr>
            <w:proofErr w:type="spellStart"/>
            <w:r>
              <w:t>Serveur</w:t>
            </w:r>
            <w:proofErr w:type="spellEnd"/>
            <w:r>
              <w:t xml:space="preserve"> 2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131C88" w:rsidP="00A87140">
            <w:pPr>
              <w:pStyle w:val="Rponse"/>
            </w:pPr>
            <w:r>
              <w:t>Achat.</w:t>
            </w:r>
            <w:r w:rsidR="004259AA">
              <w:t>corpo</w:t>
            </w:r>
            <w:r>
              <w:t>.com29.dns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3774AC" w:rsidP="003774AC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529S2V29</w:t>
            </w:r>
            <w:r w:rsidR="00E24EE4">
              <w:rPr>
                <w:lang w:val="fr-CA"/>
              </w:rPr>
              <w:t>.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NS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E24EE4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529S2V29.</w:t>
            </w: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A</w:t>
            </w:r>
          </w:p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Usage: NS,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681E0D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NS</w:t>
            </w:r>
          </w:p>
        </w:tc>
        <w:tc>
          <w:tcPr>
            <w:tcW w:w="2862" w:type="dxa"/>
          </w:tcPr>
          <w:p w:rsidR="007800BE" w:rsidRPr="00D35EE4" w:rsidRDefault="004259AA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529S2V29</w:t>
            </w:r>
            <w:r>
              <w:rPr>
                <w:lang w:val="fr-CA"/>
              </w:rPr>
              <w:t>.</w:t>
            </w:r>
          </w:p>
        </w:tc>
        <w:tc>
          <w:tcPr>
            <w:tcW w:w="2694" w:type="dxa"/>
          </w:tcPr>
          <w:p w:rsidR="007800BE" w:rsidRPr="00D35EE4" w:rsidRDefault="004259AA" w:rsidP="00A87140">
            <w:pPr>
              <w:pStyle w:val="Rponse"/>
              <w:rPr>
                <w:lang w:val="fr-CA"/>
              </w:rPr>
            </w:pPr>
            <w:r>
              <w:t>10.57.154.152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681E0D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WEB</w:t>
            </w: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  <w:bookmarkStart w:id="7" w:name="_GoBack"/>
            <w:bookmarkEnd w:id="7"/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681E0D" w:rsidP="00A87140">
            <w:pPr>
              <w:pStyle w:val="Rponse"/>
            </w:pPr>
            <w:r>
              <w:t>FTP</w:t>
            </w: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</w:tbl>
    <w:p w:rsidR="007800BE" w:rsidRDefault="007800BE" w:rsidP="007800BE">
      <w:pPr>
        <w:rPr>
          <w:rFonts w:eastAsia="Calibri"/>
        </w:rPr>
      </w:pPr>
      <w:r>
        <w:rPr>
          <w:rFonts w:eastAsia="Calibri"/>
        </w:rPr>
        <w:br w:type="page"/>
      </w:r>
    </w:p>
    <w:p w:rsidR="007800BE" w:rsidRPr="00D35EE4" w:rsidRDefault="007800BE" w:rsidP="007800BE">
      <w:pPr>
        <w:pStyle w:val="Titre3"/>
      </w:pPr>
      <w:bookmarkStart w:id="8" w:name="_Toc343097146"/>
      <w:proofErr w:type="spellStart"/>
      <w:r>
        <w:lastRenderedPageBreak/>
        <w:t>Gestion.</w:t>
      </w:r>
      <w:r w:rsidRPr="00D35EE4">
        <w:t>c</w:t>
      </w:r>
      <w:r>
        <w:t>a</w:t>
      </w:r>
      <w:r w:rsidRPr="00D35EE4">
        <w:t>X</w:t>
      </w:r>
      <w:bookmarkEnd w:id="8"/>
      <w:proofErr w:type="spellEnd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7800BE" w:rsidP="00A87140">
            <w:pPr>
              <w:pStyle w:val="Rponse"/>
            </w:pP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7800BE" w:rsidP="00A87140">
            <w:pPr>
              <w:pStyle w:val="Rponse"/>
            </w:pP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NS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A</w:t>
            </w:r>
          </w:p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Usage: NS,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5C7158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5C7158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5C7158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Default="007800BE" w:rsidP="00A87140">
            <w:pPr>
              <w:pStyle w:val="Rponse"/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Default="007800BE" w:rsidP="00A87140">
            <w:pPr>
              <w:pStyle w:val="Rponse"/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Pr="003C788A" w:rsidRDefault="007800BE" w:rsidP="00A87140">
            <w:pPr>
              <w:pStyle w:val="Rponse"/>
            </w:pPr>
          </w:p>
        </w:tc>
      </w:tr>
    </w:tbl>
    <w:p w:rsidR="00D62865" w:rsidRDefault="00D62865" w:rsidP="00D62865">
      <w:bookmarkStart w:id="9" w:name="_Toc343097147"/>
    </w:p>
    <w:p w:rsidR="00D62865" w:rsidRDefault="00D62865" w:rsidP="00D62865"/>
    <w:p w:rsidR="00D62865" w:rsidRDefault="00D62865" w:rsidP="00D62865"/>
    <w:p w:rsidR="007800BE" w:rsidRPr="00560BD0" w:rsidRDefault="00D62865" w:rsidP="00D62865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>Zone directe</w:t>
      </w:r>
      <w:r w:rsidR="007800BE"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 xml:space="preserve"> secondaire</w:t>
      </w:r>
      <w:bookmarkEnd w:id="9"/>
    </w:p>
    <w:p w:rsidR="007800BE" w:rsidRPr="00D35EE4" w:rsidRDefault="007800BE" w:rsidP="007800BE">
      <w:pPr>
        <w:pStyle w:val="Titre3"/>
      </w:pPr>
      <w:bookmarkStart w:id="10" w:name="_Toc343097148"/>
      <w:r>
        <w:t>Prof</w:t>
      </w:r>
      <w:r w:rsidRPr="00D35EE4">
        <w:t>.</w:t>
      </w:r>
      <w:r>
        <w:t>B54</w:t>
      </w:r>
      <w:bookmarkEnd w:id="10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7088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</w:tcPr>
          <w:p w:rsidR="007800BE" w:rsidRPr="005C7158" w:rsidRDefault="007800BE" w:rsidP="00A87140">
            <w:pPr>
              <w:pStyle w:val="Rponse"/>
            </w:pP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</w:tcPr>
          <w:p w:rsidR="007800BE" w:rsidRPr="00D35EE4" w:rsidRDefault="007800BE" w:rsidP="00A87140">
            <w:pPr>
              <w:pStyle w:val="Rponse"/>
            </w:pP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maître (IP)</w:t>
            </w:r>
          </w:p>
        </w:tc>
        <w:tc>
          <w:tcPr>
            <w:tcW w:w="7088" w:type="dxa"/>
          </w:tcPr>
          <w:p w:rsidR="007800BE" w:rsidRPr="00D35EE4" w:rsidRDefault="007800BE" w:rsidP="00A87140">
            <w:pPr>
              <w:pStyle w:val="Rponse"/>
            </w:pPr>
          </w:p>
        </w:tc>
      </w:tr>
    </w:tbl>
    <w:p w:rsidR="00EE698F" w:rsidRPr="00D35EE4" w:rsidRDefault="00EE698F" w:rsidP="00D62865">
      <w:pPr>
        <w:pStyle w:val="Titre2"/>
      </w:pPr>
    </w:p>
    <w:sectPr w:rsidR="00EE698F" w:rsidRPr="00D35EE4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516" w:rsidRDefault="00711516">
      <w:pPr>
        <w:spacing w:after="0" w:line="240" w:lineRule="auto"/>
      </w:pPr>
      <w:r>
        <w:separator/>
      </w:r>
    </w:p>
  </w:endnote>
  <w:endnote w:type="continuationSeparator" w:id="0">
    <w:p w:rsidR="00711516" w:rsidRDefault="00711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AB536144-6123-48BC-AD83-3DE9A603EF42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6C825E97-C634-45BF-B6DC-574ACB03D6F8}"/>
    <w:embedBold r:id="rId3" w:fontKey="{7B9954ED-62E0-44B7-88D2-EBCB3C2D577F}"/>
    <w:embedItalic r:id="rId4" w:fontKey="{A4F49062-0248-40E5-8DA0-1BD708DB4515}"/>
    <w:embedBoldItalic r:id="rId5" w:fontKey="{B3E58035-C622-40BB-9B91-58A62CBE61E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subsetted="1" w:fontKey="{FA6C43E8-6527-4306-8D36-D4D9A7EB4E2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5791AFDC-A39D-4EC7-A5C5-F1131DE453F2}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91A1106D-C9B2-4519-855A-501777D79EB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F07CD8">
    <w:pPr>
      <w:jc w:val="right"/>
    </w:pPr>
    <w:r>
      <w:fldChar w:fldCharType="begin"/>
    </w:r>
    <w:r w:rsidR="00870FE7">
      <w:instrText>PAGE   \* MERGEFORMAT</w:instrText>
    </w:r>
    <w:r>
      <w:fldChar w:fldCharType="separate"/>
    </w:r>
    <w:r w:rsidR="00FD47F1" w:rsidRPr="00FD47F1">
      <w:rPr>
        <w:noProof/>
        <w:lang w:val="fr-FR"/>
      </w:rPr>
      <w:t>6</w:t>
    </w:r>
    <w:r>
      <w:fldChar w:fldCharType="end"/>
    </w:r>
    <w:r w:rsidR="00870FE7">
      <w:rPr>
        <w:lang w:val="fr-FR"/>
      </w:rPr>
      <w:t xml:space="preserve"> </w:t>
    </w:r>
    <w:r w:rsidR="00870FE7">
      <w:rPr>
        <w:color w:val="D2DA7A" w:themeColor="accent3"/>
      </w:rPr>
      <w:sym w:font="Wingdings 2" w:char="F097"/>
    </w:r>
    <w:r w:rsidR="00870FE7">
      <w:rPr>
        <w:lang w:val="fr-FR"/>
      </w:rPr>
      <w:t xml:space="preserve"> </w:t>
    </w:r>
  </w:p>
  <w:p w:rsidR="00870FE7" w:rsidRDefault="00711516">
    <w:pPr>
      <w:jc w:val="right"/>
    </w:pPr>
    <w:r>
      <w:rPr>
        <w:noProof/>
      </w:rPr>
    </w:r>
    <w:r>
      <w:rPr>
        <w:noProof/>
      </w:rPr>
      <w:pict>
        <v:group id="Groupe 4" o:spid="_x0000_s2049" style="width:183.3pt;height:3.55pt;mso-position-horizontal-relative:char;mso-position-vertical-relative:line" coordorigin="7606,15084" coordsize="3666,7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5" o:spid="_x0000_s2051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<v:shape id="AutoShape 6" o:spid="_x0000_s2050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<w10:anchorlock/>
        </v:group>
      </w:pic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711516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0B60B7">
          <w:rPr>
            <w:color w:val="727CA3" w:themeColor="accent1"/>
          </w:rPr>
          <w:t>Jean-William Perreault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F07CD8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F07CD8">
      <w:rPr>
        <w:color w:val="727CA3" w:themeColor="accent1"/>
      </w:rPr>
      <w:fldChar w:fldCharType="separate"/>
    </w:r>
    <w:r w:rsidR="004259AA" w:rsidRPr="004259AA">
      <w:rPr>
        <w:noProof/>
        <w:color w:val="727CA3" w:themeColor="accent1"/>
        <w:lang w:val="fr-FR"/>
      </w:rPr>
      <w:t>3</w:t>
    </w:r>
    <w:r w:rsidR="00F07CD8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516" w:rsidRDefault="00711516">
      <w:pPr>
        <w:spacing w:after="0" w:line="240" w:lineRule="auto"/>
      </w:pPr>
      <w:r>
        <w:separator/>
      </w:r>
    </w:p>
  </w:footnote>
  <w:footnote w:type="continuationSeparator" w:id="0">
    <w:p w:rsidR="00711516" w:rsidRDefault="00711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711516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800BE">
          <w:rPr>
            <w:color w:val="727CA3" w:themeColor="accent1"/>
            <w:lang w:val="en-US"/>
          </w:rPr>
          <w:t>DNS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194EA4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AutoShape 5"/>
        <o:r id="V:Rule2" type="connector" idref="#AutoShape 6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E077C"/>
    <w:rsid w:val="00000572"/>
    <w:rsid w:val="00010CB3"/>
    <w:rsid w:val="0002141C"/>
    <w:rsid w:val="00032F2F"/>
    <w:rsid w:val="00036CEF"/>
    <w:rsid w:val="00053D30"/>
    <w:rsid w:val="00056FB4"/>
    <w:rsid w:val="000616B5"/>
    <w:rsid w:val="000637BF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60B7"/>
    <w:rsid w:val="000B76C4"/>
    <w:rsid w:val="000C2306"/>
    <w:rsid w:val="000C54D9"/>
    <w:rsid w:val="000C6B69"/>
    <w:rsid w:val="000D5FEE"/>
    <w:rsid w:val="000E0789"/>
    <w:rsid w:val="001105D4"/>
    <w:rsid w:val="00113F99"/>
    <w:rsid w:val="00115EDF"/>
    <w:rsid w:val="00125740"/>
    <w:rsid w:val="001306E3"/>
    <w:rsid w:val="00131C88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65E7"/>
    <w:rsid w:val="0019481D"/>
    <w:rsid w:val="00194EA4"/>
    <w:rsid w:val="00195F4D"/>
    <w:rsid w:val="001A3BFA"/>
    <w:rsid w:val="001A476C"/>
    <w:rsid w:val="001A5A3B"/>
    <w:rsid w:val="001A6B95"/>
    <w:rsid w:val="001B1E4D"/>
    <w:rsid w:val="001D1D99"/>
    <w:rsid w:val="001D6C41"/>
    <w:rsid w:val="001E077C"/>
    <w:rsid w:val="001E1576"/>
    <w:rsid w:val="001E349B"/>
    <w:rsid w:val="001F293C"/>
    <w:rsid w:val="001F586F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9362A"/>
    <w:rsid w:val="002973E3"/>
    <w:rsid w:val="002B405C"/>
    <w:rsid w:val="002B5090"/>
    <w:rsid w:val="002B540A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774AC"/>
    <w:rsid w:val="00386834"/>
    <w:rsid w:val="00391E13"/>
    <w:rsid w:val="0039446D"/>
    <w:rsid w:val="003A17CF"/>
    <w:rsid w:val="003A2228"/>
    <w:rsid w:val="003A43D9"/>
    <w:rsid w:val="003A47EE"/>
    <w:rsid w:val="003B26FB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165FF"/>
    <w:rsid w:val="0042472C"/>
    <w:rsid w:val="004259AA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6D40"/>
    <w:rsid w:val="00560BD0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E7F8E"/>
    <w:rsid w:val="005F5707"/>
    <w:rsid w:val="0060038C"/>
    <w:rsid w:val="00620D58"/>
    <w:rsid w:val="00632173"/>
    <w:rsid w:val="00640D34"/>
    <w:rsid w:val="00654598"/>
    <w:rsid w:val="006552A1"/>
    <w:rsid w:val="00660128"/>
    <w:rsid w:val="00670D3E"/>
    <w:rsid w:val="00675711"/>
    <w:rsid w:val="00681E0D"/>
    <w:rsid w:val="006931EF"/>
    <w:rsid w:val="00696934"/>
    <w:rsid w:val="006E47E6"/>
    <w:rsid w:val="006E57C9"/>
    <w:rsid w:val="006F3606"/>
    <w:rsid w:val="00703D3D"/>
    <w:rsid w:val="0070722F"/>
    <w:rsid w:val="00711516"/>
    <w:rsid w:val="007127EC"/>
    <w:rsid w:val="007157BA"/>
    <w:rsid w:val="00722E9B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7087B"/>
    <w:rsid w:val="00777798"/>
    <w:rsid w:val="007800BE"/>
    <w:rsid w:val="0079227C"/>
    <w:rsid w:val="007A37B2"/>
    <w:rsid w:val="007C5153"/>
    <w:rsid w:val="007D51D7"/>
    <w:rsid w:val="0080533C"/>
    <w:rsid w:val="0081079C"/>
    <w:rsid w:val="00810C91"/>
    <w:rsid w:val="00813C3B"/>
    <w:rsid w:val="0083476C"/>
    <w:rsid w:val="008352BD"/>
    <w:rsid w:val="00844E11"/>
    <w:rsid w:val="00846455"/>
    <w:rsid w:val="008653AA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19EC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73CC"/>
    <w:rsid w:val="0094121F"/>
    <w:rsid w:val="00953C50"/>
    <w:rsid w:val="00954C67"/>
    <w:rsid w:val="00956048"/>
    <w:rsid w:val="00963048"/>
    <w:rsid w:val="00972BAB"/>
    <w:rsid w:val="00975EF7"/>
    <w:rsid w:val="00980983"/>
    <w:rsid w:val="00982F22"/>
    <w:rsid w:val="009838FA"/>
    <w:rsid w:val="00984EC8"/>
    <w:rsid w:val="00993F86"/>
    <w:rsid w:val="009A1049"/>
    <w:rsid w:val="009A2F75"/>
    <w:rsid w:val="009B03FD"/>
    <w:rsid w:val="009C6FA6"/>
    <w:rsid w:val="009E4D9D"/>
    <w:rsid w:val="009F038C"/>
    <w:rsid w:val="009F0A9B"/>
    <w:rsid w:val="009F1B45"/>
    <w:rsid w:val="00A001E2"/>
    <w:rsid w:val="00A00D52"/>
    <w:rsid w:val="00A02094"/>
    <w:rsid w:val="00A051DF"/>
    <w:rsid w:val="00A105D0"/>
    <w:rsid w:val="00A235DE"/>
    <w:rsid w:val="00A27CD5"/>
    <w:rsid w:val="00A4355E"/>
    <w:rsid w:val="00A54911"/>
    <w:rsid w:val="00A5797C"/>
    <w:rsid w:val="00A57BCC"/>
    <w:rsid w:val="00A67D57"/>
    <w:rsid w:val="00A717C7"/>
    <w:rsid w:val="00A87140"/>
    <w:rsid w:val="00AA067C"/>
    <w:rsid w:val="00AA07D8"/>
    <w:rsid w:val="00AA1ABF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1CA0"/>
    <w:rsid w:val="00B03246"/>
    <w:rsid w:val="00B1190A"/>
    <w:rsid w:val="00B1327A"/>
    <w:rsid w:val="00B16932"/>
    <w:rsid w:val="00B21B18"/>
    <w:rsid w:val="00B258F4"/>
    <w:rsid w:val="00B3453F"/>
    <w:rsid w:val="00B6480E"/>
    <w:rsid w:val="00B661C1"/>
    <w:rsid w:val="00B766AD"/>
    <w:rsid w:val="00B8219E"/>
    <w:rsid w:val="00B93573"/>
    <w:rsid w:val="00B94875"/>
    <w:rsid w:val="00B95EBC"/>
    <w:rsid w:val="00BA61FB"/>
    <w:rsid w:val="00BD151A"/>
    <w:rsid w:val="00BD5A2B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A3B08"/>
    <w:rsid w:val="00CB1786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38C3"/>
    <w:rsid w:val="00D05F75"/>
    <w:rsid w:val="00D173AB"/>
    <w:rsid w:val="00D17489"/>
    <w:rsid w:val="00D1763C"/>
    <w:rsid w:val="00D20B9F"/>
    <w:rsid w:val="00D2218F"/>
    <w:rsid w:val="00D35EE4"/>
    <w:rsid w:val="00D42B05"/>
    <w:rsid w:val="00D50294"/>
    <w:rsid w:val="00D62865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E035AF"/>
    <w:rsid w:val="00E07E99"/>
    <w:rsid w:val="00E14C1D"/>
    <w:rsid w:val="00E15B2D"/>
    <w:rsid w:val="00E239A3"/>
    <w:rsid w:val="00E24EE4"/>
    <w:rsid w:val="00E3456E"/>
    <w:rsid w:val="00E441C0"/>
    <w:rsid w:val="00E47150"/>
    <w:rsid w:val="00E506C9"/>
    <w:rsid w:val="00E50C80"/>
    <w:rsid w:val="00E52C48"/>
    <w:rsid w:val="00E54694"/>
    <w:rsid w:val="00E64113"/>
    <w:rsid w:val="00E71435"/>
    <w:rsid w:val="00E71926"/>
    <w:rsid w:val="00E72109"/>
    <w:rsid w:val="00E746AB"/>
    <w:rsid w:val="00E806C8"/>
    <w:rsid w:val="00E83D00"/>
    <w:rsid w:val="00E856B9"/>
    <w:rsid w:val="00E92FE8"/>
    <w:rsid w:val="00EA0A10"/>
    <w:rsid w:val="00EA3F0E"/>
    <w:rsid w:val="00EA43D0"/>
    <w:rsid w:val="00EA62DC"/>
    <w:rsid w:val="00EC2A61"/>
    <w:rsid w:val="00EE1CAB"/>
    <w:rsid w:val="00EE65F2"/>
    <w:rsid w:val="00EE698F"/>
    <w:rsid w:val="00EF192F"/>
    <w:rsid w:val="00F00E7A"/>
    <w:rsid w:val="00F074CE"/>
    <w:rsid w:val="00F07CD8"/>
    <w:rsid w:val="00F15378"/>
    <w:rsid w:val="00F17079"/>
    <w:rsid w:val="00F22E1E"/>
    <w:rsid w:val="00F34332"/>
    <w:rsid w:val="00F4233A"/>
    <w:rsid w:val="00F52CC3"/>
    <w:rsid w:val="00F60C2A"/>
    <w:rsid w:val="00F70F81"/>
    <w:rsid w:val="00F7193D"/>
    <w:rsid w:val="00F74AB5"/>
    <w:rsid w:val="00F758C3"/>
    <w:rsid w:val="00F77ECB"/>
    <w:rsid w:val="00F91ABB"/>
    <w:rsid w:val="00FA2E00"/>
    <w:rsid w:val="00FA3253"/>
    <w:rsid w:val="00FA7506"/>
    <w:rsid w:val="00FB34E6"/>
    <w:rsid w:val="00FB59FD"/>
    <w:rsid w:val="00FC568A"/>
    <w:rsid w:val="00FC6288"/>
    <w:rsid w:val="00FD47F1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7CD8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7CD8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07CD8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07CD8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07CD8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F07CD8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F07CD8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F07CD8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7CD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07CD8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07C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F07CD8"/>
    <w:rPr>
      <w:rFonts w:eastAsiaTheme="minorEastAsia"/>
    </w:rPr>
  </w:style>
  <w:style w:type="paragraph" w:styleId="Sansinterligne">
    <w:name w:val="No Spacing"/>
    <w:link w:val="SansinterligneCar"/>
    <w:uiPriority w:val="1"/>
    <w:qFormat/>
    <w:rsid w:val="00F07CD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07CD8"/>
  </w:style>
  <w:style w:type="paragraph" w:styleId="Textedebulles">
    <w:name w:val="Balloon Text"/>
    <w:basedOn w:val="Normal"/>
    <w:link w:val="TextedebullesCar"/>
    <w:uiPriority w:val="99"/>
    <w:semiHidden/>
    <w:unhideWhenUsed/>
    <w:rsid w:val="00F0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CD8"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F07CD8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sid w:val="00F07CD8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sid w:val="00F07CD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07CD8"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F07CD8"/>
    <w:rPr>
      <w:b/>
      <w:bCs/>
    </w:rPr>
  </w:style>
  <w:style w:type="character" w:styleId="Accentuation">
    <w:name w:val="Emphasis"/>
    <w:basedOn w:val="Policepardfaut"/>
    <w:uiPriority w:val="20"/>
    <w:qFormat/>
    <w:rsid w:val="00F07CD8"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rsid w:val="00F07CD8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F07CD8"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sid w:val="00F07CD8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7CD8"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7CD8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</w:rPr>
  </w:style>
  <w:style w:type="character" w:styleId="Emphaseple">
    <w:name w:val="Subtle Emphasis"/>
    <w:basedOn w:val="Policepardfaut"/>
    <w:uiPriority w:val="19"/>
    <w:qFormat/>
    <w:rsid w:val="00F07CD8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F07CD8"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sid w:val="00F07CD8"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sid w:val="00F07CD8"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07CD8"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7CD8"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F07CD8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F0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CD8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8714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8714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7800BE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7800BE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50B1D06B-DC1C-428E-8F21-C16D1CAB6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121</TotalTime>
  <Pages>5</Pages>
  <Words>212</Words>
  <Characters>1171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DNS</vt:lpstr>
      <vt:lpstr/>
    </vt:vector>
  </TitlesOfParts>
  <Manager>Jean-William Perreault</Manager>
  <Company>Famille</Company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DNS</dc:title>
  <dc:subject>Projet réseau 420-B54</dc:subject>
  <dc:creator>Famille</dc:creator>
  <cp:lastModifiedBy>Administrateur</cp:lastModifiedBy>
  <cp:revision>31</cp:revision>
  <cp:lastPrinted>2014-04-04T14:20:00Z</cp:lastPrinted>
  <dcterms:created xsi:type="dcterms:W3CDTF">2013-11-17T14:21:00Z</dcterms:created>
  <dcterms:modified xsi:type="dcterms:W3CDTF">2014-12-04T19:26:00Z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