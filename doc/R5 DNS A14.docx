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b/>
          <w:bCs/>
          <w:i/>
          <w:color w:val="727CA3" w:themeColor="accent1"/>
          <w:sz w:val="48"/>
          <w:szCs w:val="32"/>
          <w:lang w:val="fr-CA" w:eastAsia="fr-CA"/>
        </w:rPr>
        <w:id w:val="154042960"/>
        <w:docPartObj>
          <w:docPartGallery w:val="Cover Pages"/>
          <w:docPartUnique/>
        </w:docPartObj>
      </w:sdtPr>
      <w:sdtEndPr>
        <w:rPr>
          <w:color w:val="8A8A9C" w:themeColor="text2"/>
          <w:spacing w:val="5"/>
          <w:kern w:val="28"/>
          <w:sz w:val="96"/>
          <w:szCs w:val="96"/>
        </w:rPr>
      </w:sdtEndPr>
      <w:sdtContent>
        <w:p w:rsidR="00EE698F" w:rsidRPr="00D35EE4" w:rsidRDefault="00EE698F" w:rsidP="00A87140">
          <w:pPr>
            <w:pStyle w:val="Rponse"/>
          </w:pPr>
        </w:p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7800BE" w:rsidP="007800BE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>
                      <w:rPr>
                        <w:sz w:val="96"/>
                        <w:szCs w:val="96"/>
                      </w:rPr>
                      <w:t>DNS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592BC5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</w:t>
                    </w:r>
                    <w:r w:rsidR="00592BC5">
                      <w:rPr>
                        <w:sz w:val="36"/>
                        <w:szCs w:val="36"/>
                      </w:rPr>
                      <w:t>B54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931362" w:rsidP="00931362">
                    <w:pPr>
                      <w:jc w:val="center"/>
                    </w:pPr>
                    <w:r>
                      <w:rPr>
                        <w:sz w:val="32"/>
                      </w:rPr>
                      <w:t>Arnaud Girardin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194EA4" w:rsidP="00A54911">
                    <w:pPr>
                      <w:jc w:val="center"/>
                    </w:pPr>
                    <w:r>
                      <w:t>Automne</w:t>
                    </w:r>
                    <w:r w:rsidR="00A54911">
                      <w:rPr>
                        <w:lang w:val="fr-FR"/>
                      </w:rPr>
                      <w:t xml:space="preserve"> 2014</w:t>
                    </w:r>
                  </w:p>
                </w:tc>
              </w:sdtContent>
            </w:sdt>
          </w:tr>
        </w:tbl>
        <w:p w:rsidR="007800BE" w:rsidRDefault="001356C7" w:rsidP="007800BE">
          <w:pPr>
            <w:pStyle w:val="Titre1"/>
            <w:rPr>
              <w:color w:val="8A8A9C" w:themeColor="text2"/>
              <w:spacing w:val="5"/>
              <w:kern w:val="28"/>
              <w:sz w:val="96"/>
              <w:szCs w:val="96"/>
            </w:rPr>
          </w:pPr>
          <w:r w:rsidRPr="00D35EE4">
            <w:rPr>
              <w:color w:val="8A8A9C" w:themeColor="text2"/>
              <w:spacing w:val="5"/>
              <w:kern w:val="28"/>
              <w:sz w:val="96"/>
              <w:szCs w:val="96"/>
            </w:rPr>
            <w:br w:type="page"/>
          </w:r>
        </w:p>
      </w:sdtContent>
    </w:sdt>
    <w:bookmarkStart w:id="0" w:name="_Toc343097138" w:displacedByCustomXml="prev"/>
    <w:p w:rsidR="007800BE" w:rsidRPr="00D35EE4" w:rsidRDefault="007800BE" w:rsidP="007800BE">
      <w:pPr>
        <w:pStyle w:val="Titre1"/>
      </w:pPr>
      <w:r w:rsidRPr="007800BE">
        <w:lastRenderedPageBreak/>
        <w:t xml:space="preserve"> </w:t>
      </w:r>
      <w:r w:rsidRPr="00D35EE4">
        <w:t>DNS</w:t>
      </w:r>
      <w:bookmarkEnd w:id="0"/>
    </w:p>
    <w:p w:rsidR="007800BE" w:rsidRPr="00D35EE4" w:rsidRDefault="007800BE" w:rsidP="007800BE">
      <w:pPr>
        <w:pStyle w:val="Titre2"/>
        <w:rPr>
          <w:rFonts w:eastAsia="Times New Roman"/>
        </w:rPr>
      </w:pPr>
      <w:bookmarkStart w:id="1" w:name="_Toc343097139"/>
      <w:r w:rsidRPr="00D35EE4">
        <w:rPr>
          <w:rFonts w:eastAsia="Times New Roman"/>
        </w:rPr>
        <w:t>Propriétés du serveur réel</w:t>
      </w:r>
      <w:bookmarkEnd w:id="1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7800BE" w:rsidRPr="00D35EE4" w:rsidTr="00000F0B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7800BE" w:rsidRPr="00A54911" w:rsidRDefault="00541CF0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 Prof ProfB54 (10.57.100.100)</w:t>
            </w:r>
          </w:p>
        </w:tc>
      </w:tr>
      <w:tr w:rsidR="007800BE" w:rsidRPr="00D35EE4" w:rsidTr="00000F0B">
        <w:tc>
          <w:tcPr>
            <w:tcW w:w="4786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 conditionnel</w:t>
            </w:r>
            <w:r>
              <w:rPr>
                <w:lang w:val="fr-CA"/>
              </w:rPr>
              <w:t xml:space="preserve"> (nom, IP)</w:t>
            </w:r>
          </w:p>
        </w:tc>
        <w:tc>
          <w:tcPr>
            <w:tcW w:w="5528" w:type="dxa"/>
          </w:tcPr>
          <w:p w:rsidR="007800BE" w:rsidRPr="00A54911" w:rsidRDefault="007800BE" w:rsidP="00A87140">
            <w:pPr>
              <w:pStyle w:val="Rponse"/>
              <w:rPr>
                <w:lang w:val="fr-CA"/>
              </w:rPr>
            </w:pPr>
          </w:p>
        </w:tc>
      </w:tr>
    </w:tbl>
    <w:p w:rsidR="007800BE" w:rsidRPr="00D35EE4" w:rsidRDefault="007800BE" w:rsidP="007800BE">
      <w:pPr>
        <w:pStyle w:val="Titre2"/>
        <w:rPr>
          <w:rFonts w:eastAsia="Times New Roman"/>
        </w:rPr>
      </w:pPr>
      <w:bookmarkStart w:id="2" w:name="_Toc343097140"/>
      <w:r w:rsidRPr="00D35EE4">
        <w:rPr>
          <w:rFonts w:eastAsia="Times New Roman"/>
        </w:rPr>
        <w:t>Propriétés du serveur 2</w:t>
      </w:r>
      <w:bookmarkEnd w:id="2"/>
    </w:p>
    <w:tbl>
      <w:tblPr>
        <w:tblStyle w:val="Grilledutableau"/>
        <w:tblW w:w="10314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786"/>
        <w:gridCol w:w="5528"/>
      </w:tblGrid>
      <w:tr w:rsidR="007800BE" w:rsidRPr="00D35EE4" w:rsidTr="00000F0B">
        <w:tc>
          <w:tcPr>
            <w:tcW w:w="4786" w:type="dxa"/>
            <w:tcBorders>
              <w:top w:val="single" w:sz="4" w:space="0" w:color="525A7D" w:themeColor="accent1" w:themeShade="BF"/>
            </w:tcBorders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</w:t>
            </w:r>
          </w:p>
        </w:tc>
        <w:tc>
          <w:tcPr>
            <w:tcW w:w="5528" w:type="dxa"/>
            <w:tcBorders>
              <w:top w:val="single" w:sz="4" w:space="0" w:color="525A7D" w:themeColor="accent1" w:themeShade="BF"/>
            </w:tcBorders>
          </w:tcPr>
          <w:p w:rsidR="007800BE" w:rsidRPr="00A54911" w:rsidRDefault="00541CF0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Serveur Réel 529R15 (10.57.154.80)</w:t>
            </w:r>
          </w:p>
        </w:tc>
      </w:tr>
      <w:tr w:rsidR="007800BE" w:rsidRPr="00D35EE4" w:rsidTr="00000F0B">
        <w:tc>
          <w:tcPr>
            <w:tcW w:w="4786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Redirecteur conditionnel</w:t>
            </w:r>
            <w:r>
              <w:rPr>
                <w:lang w:val="fr-CA"/>
              </w:rPr>
              <w:t xml:space="preserve"> (nom, IP)</w:t>
            </w:r>
          </w:p>
        </w:tc>
        <w:tc>
          <w:tcPr>
            <w:tcW w:w="5528" w:type="dxa"/>
          </w:tcPr>
          <w:p w:rsidR="007800BE" w:rsidRPr="00D35EE4" w:rsidRDefault="008643BA" w:rsidP="00A87140">
            <w:pPr>
              <w:pStyle w:val="Rponse"/>
            </w:pPr>
            <w:r>
              <w:rPr>
                <w:lang w:val="fr-CA"/>
              </w:rPr>
              <w:t>Prof.B54</w:t>
            </w:r>
            <w:r>
              <w:rPr>
                <w:lang w:val="fr-CA"/>
              </w:rPr>
              <w:t xml:space="preserve">, </w:t>
            </w:r>
            <w:r>
              <w:rPr>
                <w:lang w:val="fr-CA"/>
              </w:rPr>
              <w:t>10.57.100.100</w:t>
            </w:r>
          </w:p>
        </w:tc>
      </w:tr>
    </w:tbl>
    <w:p w:rsidR="007800BE" w:rsidRDefault="007800BE" w:rsidP="007800BE">
      <w:pPr>
        <w:rPr>
          <w:rFonts w:asciiTheme="majorHAnsi" w:eastAsia="Calibri" w:hAnsiTheme="majorHAnsi" w:cstheme="majorBidi"/>
          <w:bCs/>
          <w:color w:val="525A7D" w:themeColor="accent1" w:themeShade="BF"/>
          <w:sz w:val="36"/>
          <w:szCs w:val="28"/>
        </w:rPr>
      </w:pPr>
      <w:r>
        <w:rPr>
          <w:rFonts w:eastAsia="Calibri"/>
        </w:rPr>
        <w:br w:type="page"/>
      </w:r>
    </w:p>
    <w:p w:rsidR="007800BE" w:rsidRPr="00D35EE4" w:rsidRDefault="007800BE" w:rsidP="007800BE">
      <w:pPr>
        <w:pStyle w:val="Titre2"/>
      </w:pPr>
      <w:bookmarkStart w:id="3" w:name="_Toc343097142"/>
      <w:r w:rsidRPr="00D35EE4">
        <w:lastRenderedPageBreak/>
        <w:t>Zones directes</w:t>
      </w:r>
      <w:r>
        <w:t xml:space="preserve"> principales</w:t>
      </w:r>
      <w:bookmarkEnd w:id="3"/>
    </w:p>
    <w:p w:rsidR="007800BE" w:rsidRPr="00D35EE4" w:rsidRDefault="007800BE" w:rsidP="007800BE">
      <w:pPr>
        <w:pStyle w:val="Titre3"/>
      </w:pPr>
      <w:bookmarkStart w:id="4" w:name="_Toc343097143"/>
      <w:r w:rsidRPr="00D35EE4">
        <w:t>Corpo.comX</w:t>
      </w:r>
      <w:bookmarkEnd w:id="4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793B28" w:rsidP="00A87140">
            <w:pPr>
              <w:pStyle w:val="Rponse"/>
            </w:pPr>
            <w:r>
              <w:t>Serveur Réel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D35EE4" w:rsidRDefault="00F830DC" w:rsidP="00A87140">
            <w:pPr>
              <w:pStyle w:val="Rponse"/>
            </w:pPr>
            <w:r>
              <w:t>c</w:t>
            </w:r>
            <w:r w:rsidR="00793B28">
              <w:t>orpo.com15.dns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SOA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30485C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1, 529R15</w:t>
            </w:r>
            <w:r w:rsidR="007A3638">
              <w:rPr>
                <w:lang w:val="fr-CA"/>
              </w:rPr>
              <w:t>.</w:t>
            </w:r>
            <w:r>
              <w:rPr>
                <w:lang w:val="fr-CA"/>
              </w:rPr>
              <w:t xml:space="preserve"> et hostmaster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NS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D35EE4" w:rsidRDefault="0030485C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529R15</w:t>
            </w:r>
            <w:r w:rsidR="007A3638">
              <w:rPr>
                <w:lang w:val="fr-CA"/>
              </w:rPr>
              <w:t>.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Domaine enfant</w:t>
            </w:r>
          </w:p>
        </w:tc>
        <w:tc>
          <w:tcPr>
            <w:tcW w:w="7088" w:type="dxa"/>
            <w:gridSpan w:val="3"/>
          </w:tcPr>
          <w:p w:rsidR="007800BE" w:rsidRPr="0030485C" w:rsidRDefault="00793B28" w:rsidP="009E354E">
            <w:pPr>
              <w:pStyle w:val="Rponse"/>
              <w:rPr>
                <w:lang w:val="fr-CA"/>
              </w:rPr>
            </w:pPr>
            <w:r>
              <w:t>Vendeur, Achat</w:t>
            </w:r>
            <w:r w:rsidR="0030485C">
              <w:t xml:space="preserve"> 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Délégation (nom, NS)</w:t>
            </w:r>
          </w:p>
        </w:tc>
        <w:tc>
          <w:tcPr>
            <w:tcW w:w="7088" w:type="dxa"/>
            <w:gridSpan w:val="3"/>
          </w:tcPr>
          <w:p w:rsidR="007800BE" w:rsidRPr="007C2F30" w:rsidRDefault="00B77824" w:rsidP="00207B6B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achat</w:t>
            </w:r>
            <w:r w:rsidR="009E354E">
              <w:rPr>
                <w:lang w:val="fr-CA"/>
              </w:rPr>
              <w:t>, 529S2V15</w:t>
            </w:r>
          </w:p>
        </w:tc>
      </w:tr>
      <w:tr w:rsidR="007800BE" w:rsidRPr="00D35EE4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D62865" w:rsidRDefault="007800BE" w:rsidP="00000F0B">
            <w:pPr>
              <w:pStyle w:val="NormalEspace"/>
              <w:rPr>
                <w:lang w:val="en-CA"/>
              </w:rPr>
            </w:pPr>
            <w:r w:rsidRPr="00D62865">
              <w:rPr>
                <w:lang w:val="en-CA"/>
              </w:rPr>
              <w:t>A</w:t>
            </w:r>
          </w:p>
          <w:p w:rsidR="007800BE" w:rsidRPr="00D62865" w:rsidRDefault="007800BE" w:rsidP="00000F0B">
            <w:pPr>
              <w:pStyle w:val="NormalEspace"/>
              <w:rPr>
                <w:lang w:val="en-CA"/>
              </w:rPr>
            </w:pPr>
            <w:r w:rsidRPr="00D62865">
              <w:rPr>
                <w:lang w:val="en-CA"/>
              </w:rPr>
              <w:t>Usage: N</w:t>
            </w:r>
            <w:r w:rsidR="00D2218F" w:rsidRPr="00D62865">
              <w:rPr>
                <w:lang w:val="en-CA"/>
              </w:rPr>
              <w:t>S</w:t>
            </w:r>
            <w:r w:rsidRPr="00D62865">
              <w:rPr>
                <w:lang w:val="en-CA"/>
              </w:rPr>
              <w:t>, 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B03022" w:rsidP="00A87140">
            <w:pPr>
              <w:pStyle w:val="Rponse"/>
            </w:pPr>
            <w:r>
              <w:t>WEB</w:t>
            </w:r>
          </w:p>
        </w:tc>
        <w:tc>
          <w:tcPr>
            <w:tcW w:w="2862" w:type="dxa"/>
          </w:tcPr>
          <w:p w:rsidR="007800BE" w:rsidRPr="00D35EE4" w:rsidRDefault="00B03022" w:rsidP="00B03022">
            <w:pPr>
              <w:pStyle w:val="Rponse"/>
            </w:pPr>
            <w:r>
              <w:t>www</w:t>
            </w:r>
          </w:p>
        </w:tc>
        <w:tc>
          <w:tcPr>
            <w:tcW w:w="2694" w:type="dxa"/>
          </w:tcPr>
          <w:p w:rsidR="007800BE" w:rsidRPr="00D35EE4" w:rsidRDefault="00B03022" w:rsidP="00A87140">
            <w:pPr>
              <w:pStyle w:val="Rponse"/>
            </w:pPr>
            <w:r>
              <w:t>10.57.154.81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B03022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FTP</w:t>
            </w:r>
          </w:p>
        </w:tc>
        <w:tc>
          <w:tcPr>
            <w:tcW w:w="2862" w:type="dxa"/>
          </w:tcPr>
          <w:p w:rsidR="007800BE" w:rsidRPr="00D35EE4" w:rsidRDefault="00B03022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doc</w:t>
            </w:r>
          </w:p>
        </w:tc>
        <w:tc>
          <w:tcPr>
            <w:tcW w:w="2694" w:type="dxa"/>
          </w:tcPr>
          <w:p w:rsidR="007800BE" w:rsidRPr="00D35EE4" w:rsidRDefault="00B03022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10.57.154.81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407234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NS</w:t>
            </w:r>
          </w:p>
        </w:tc>
        <w:tc>
          <w:tcPr>
            <w:tcW w:w="2862" w:type="dxa"/>
          </w:tcPr>
          <w:p w:rsidR="007800BE" w:rsidRPr="00D35EE4" w:rsidRDefault="00407234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529R15</w:t>
            </w: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0E3287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Default="007800BE" w:rsidP="00A87140">
            <w:pPr>
              <w:pStyle w:val="Rponse"/>
            </w:pP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Default="007800BE" w:rsidP="00A87140">
            <w:pPr>
              <w:pStyle w:val="Rponse"/>
            </w:pPr>
          </w:p>
        </w:tc>
      </w:tr>
    </w:tbl>
    <w:p w:rsidR="007800BE" w:rsidRDefault="007800BE" w:rsidP="007800BE">
      <w:pPr>
        <w:rPr>
          <w:rFonts w:ascii="Century Gothic" w:eastAsiaTheme="majorEastAsia" w:hAnsi="Century Gothic" w:cstheme="majorBidi"/>
          <w:bCs/>
          <w:color w:val="633E32" w:themeColor="accent5" w:themeShade="80"/>
          <w:sz w:val="28"/>
        </w:rPr>
      </w:pPr>
      <w:r>
        <w:br w:type="page"/>
      </w:r>
    </w:p>
    <w:p w:rsidR="007800BE" w:rsidRPr="00D35EE4" w:rsidRDefault="007800BE" w:rsidP="007800BE">
      <w:pPr>
        <w:pStyle w:val="Titre3"/>
      </w:pPr>
      <w:bookmarkStart w:id="5" w:name="_Toc343097144"/>
      <w:r>
        <w:lastRenderedPageBreak/>
        <w:t>Vendeur.corpo</w:t>
      </w:r>
      <w:r w:rsidRPr="00D35EE4">
        <w:t>.comX</w:t>
      </w:r>
      <w:r>
        <w:t xml:space="preserve"> (domaine enfant)</w:t>
      </w:r>
      <w:bookmarkEnd w:id="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DF7302" w:rsidP="00DF7302">
            <w:pPr>
              <w:pStyle w:val="Rponse"/>
            </w:pPr>
            <w:r>
              <w:t>529R15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0A7A7B" w:rsidRDefault="007C2F30" w:rsidP="00A87140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corpo.com15</w:t>
            </w:r>
            <w:r w:rsidR="007A3638">
              <w:rPr>
                <w:lang w:val="fr-CA"/>
              </w:rPr>
              <w:t>.dns</w:t>
            </w:r>
          </w:p>
        </w:tc>
      </w:tr>
      <w:tr w:rsidR="007800BE" w:rsidRPr="00D35EE4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080523" w:rsidRDefault="007800BE" w:rsidP="00000F0B">
            <w:pPr>
              <w:pStyle w:val="NormalEspace"/>
              <w:rPr>
                <w:lang w:val="en-CA"/>
              </w:rPr>
            </w:pPr>
            <w:r w:rsidRPr="00080523">
              <w:rPr>
                <w:lang w:val="en-CA"/>
              </w:rPr>
              <w:t>A</w:t>
            </w:r>
          </w:p>
          <w:p w:rsidR="007800BE" w:rsidRPr="000A7A7B" w:rsidRDefault="007800BE" w:rsidP="00000F0B">
            <w:pPr>
              <w:pStyle w:val="NormalEspace"/>
              <w:rPr>
                <w:lang w:val="en-CA"/>
              </w:rPr>
            </w:pPr>
            <w:r w:rsidRPr="00080523">
              <w:rPr>
                <w:lang w:val="en-CA"/>
              </w:rPr>
              <w:t xml:space="preserve">Usage: NS, </w:t>
            </w:r>
            <w:r w:rsidRPr="000A7A7B">
              <w:rPr>
                <w:lang w:val="en-CA"/>
              </w:rPr>
              <w:t>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6911BF" w:rsidP="00A87140">
            <w:pPr>
              <w:pStyle w:val="Rponse"/>
            </w:pPr>
            <w:r>
              <w:t>WEB</w:t>
            </w:r>
          </w:p>
        </w:tc>
        <w:tc>
          <w:tcPr>
            <w:tcW w:w="2862" w:type="dxa"/>
          </w:tcPr>
          <w:p w:rsidR="007800BE" w:rsidRPr="00D35EE4" w:rsidRDefault="006911BF" w:rsidP="00A87140">
            <w:pPr>
              <w:pStyle w:val="Rponse"/>
            </w:pPr>
            <w:r>
              <w:t>www</w:t>
            </w:r>
          </w:p>
        </w:tc>
        <w:tc>
          <w:tcPr>
            <w:tcW w:w="2694" w:type="dxa"/>
          </w:tcPr>
          <w:p w:rsidR="007800BE" w:rsidRPr="00D35EE4" w:rsidRDefault="006911BF" w:rsidP="00A87140">
            <w:pPr>
              <w:pStyle w:val="Rponse"/>
            </w:pPr>
            <w:r>
              <w:t>10.57.</w:t>
            </w:r>
            <w:r w:rsidR="00BE123F">
              <w:t>1</w:t>
            </w:r>
            <w:r>
              <w:t>54.81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BE123F" w:rsidP="00A87140">
            <w:pPr>
              <w:pStyle w:val="Rponse"/>
            </w:pPr>
            <w:r>
              <w:t>FTP</w:t>
            </w:r>
          </w:p>
        </w:tc>
        <w:tc>
          <w:tcPr>
            <w:tcW w:w="2862" w:type="dxa"/>
          </w:tcPr>
          <w:p w:rsidR="007800BE" w:rsidRPr="00D35EE4" w:rsidRDefault="00BE123F" w:rsidP="00A87140">
            <w:pPr>
              <w:pStyle w:val="Rponse"/>
            </w:pPr>
            <w:r>
              <w:t>intranet</w:t>
            </w:r>
          </w:p>
        </w:tc>
        <w:tc>
          <w:tcPr>
            <w:tcW w:w="2694" w:type="dxa"/>
          </w:tcPr>
          <w:p w:rsidR="007800BE" w:rsidRPr="00D35EE4" w:rsidRDefault="00BE123F" w:rsidP="00A87140">
            <w:pPr>
              <w:pStyle w:val="Rponse"/>
            </w:pPr>
            <w:r>
              <w:t>10.57.154.83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  <w:rPr>
                <w:lang w:val="fr-CA"/>
              </w:rPr>
            </w:pPr>
          </w:p>
        </w:tc>
      </w:tr>
    </w:tbl>
    <w:p w:rsidR="007800BE" w:rsidRPr="00D35EE4" w:rsidRDefault="007800BE" w:rsidP="007800BE">
      <w:pPr>
        <w:pStyle w:val="Titre3"/>
      </w:pPr>
      <w:bookmarkStart w:id="6" w:name="_Toc343097145"/>
      <w:r>
        <w:t>Achat.</w:t>
      </w:r>
      <w:r w:rsidRPr="00D35EE4">
        <w:t>Corpo.comX</w:t>
      </w:r>
      <w:bookmarkEnd w:id="6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7C2F30" w:rsidP="00A87140">
            <w:pPr>
              <w:pStyle w:val="Rponse"/>
            </w:pPr>
            <w:r>
              <w:t>529S2V</w:t>
            </w:r>
            <w:r w:rsidR="002C70A8">
              <w:t>15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D35EE4" w:rsidRDefault="00DF7302" w:rsidP="00A87140">
            <w:pPr>
              <w:pStyle w:val="Rponse"/>
            </w:pPr>
            <w:r>
              <w:rPr>
                <w:lang w:val="fr-CA"/>
              </w:rPr>
              <w:t>a</w:t>
            </w:r>
            <w:r w:rsidR="007C2F30">
              <w:rPr>
                <w:lang w:val="fr-CA"/>
              </w:rPr>
              <w:t>chat.corpo.com15</w:t>
            </w:r>
            <w:r w:rsidR="007A3638">
              <w:rPr>
                <w:lang w:val="fr-CA"/>
              </w:rPr>
              <w:t>.dns</w:t>
            </w:r>
          </w:p>
        </w:tc>
      </w:tr>
      <w:tr w:rsidR="007800BE" w:rsidRPr="007A3638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SOA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7A3638" w:rsidRDefault="00DE056B" w:rsidP="00DE056B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1, 529S2V</w:t>
            </w:r>
            <w:r w:rsidR="007A3638" w:rsidRPr="007A3638">
              <w:rPr>
                <w:lang w:val="en-CA"/>
              </w:rPr>
              <w:t>.</w:t>
            </w:r>
            <w:r w:rsidRPr="007A3638">
              <w:rPr>
                <w:lang w:val="en-CA"/>
              </w:rPr>
              <w:t xml:space="preserve"> et hostmaster</w:t>
            </w:r>
          </w:p>
        </w:tc>
      </w:tr>
      <w:tr w:rsidR="007800BE" w:rsidRPr="007A3638" w:rsidTr="00000F0B">
        <w:tc>
          <w:tcPr>
            <w:tcW w:w="3085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NS (FQDN)</w:t>
            </w:r>
          </w:p>
        </w:tc>
        <w:tc>
          <w:tcPr>
            <w:tcW w:w="7088" w:type="dxa"/>
            <w:gridSpan w:val="3"/>
          </w:tcPr>
          <w:p w:rsidR="007800BE" w:rsidRPr="007A3638" w:rsidRDefault="002C70A8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529S2V</w:t>
            </w:r>
          </w:p>
        </w:tc>
      </w:tr>
      <w:tr w:rsidR="007800BE" w:rsidRPr="007A3638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A</w:t>
            </w:r>
          </w:p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Usage: NS, 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Adresse</w:t>
            </w: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WEB</w:t>
            </w:r>
          </w:p>
        </w:tc>
        <w:tc>
          <w:tcPr>
            <w:tcW w:w="2862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www</w:t>
            </w:r>
          </w:p>
        </w:tc>
        <w:tc>
          <w:tcPr>
            <w:tcW w:w="2694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>
              <w:t>10.57.154.83</w:t>
            </w: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090D0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NS</w:t>
            </w:r>
          </w:p>
        </w:tc>
        <w:tc>
          <w:tcPr>
            <w:tcW w:w="2862" w:type="dxa"/>
          </w:tcPr>
          <w:p w:rsidR="007800BE" w:rsidRPr="007A3638" w:rsidRDefault="00090D0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529S2V15</w:t>
            </w:r>
            <w:r w:rsidR="007A3638">
              <w:rPr>
                <w:lang w:val="en-CA"/>
              </w:rPr>
              <w:t>.</w:t>
            </w:r>
          </w:p>
        </w:tc>
        <w:tc>
          <w:tcPr>
            <w:tcW w:w="2694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862" w:type="dxa"/>
          </w:tcPr>
          <w:p w:rsidR="007800BE" w:rsidRPr="00D35EE4" w:rsidRDefault="007800BE" w:rsidP="00A87140">
            <w:pPr>
              <w:pStyle w:val="Rponse"/>
            </w:pPr>
          </w:p>
        </w:tc>
        <w:tc>
          <w:tcPr>
            <w:tcW w:w="2694" w:type="dxa"/>
          </w:tcPr>
          <w:p w:rsidR="007800BE" w:rsidRPr="00D35EE4" w:rsidRDefault="007800BE" w:rsidP="00A87140">
            <w:pPr>
              <w:pStyle w:val="Rponse"/>
            </w:pP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  <w:tc>
          <w:tcPr>
            <w:tcW w:w="2862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  <w:tc>
          <w:tcPr>
            <w:tcW w:w="2694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  <w:tc>
          <w:tcPr>
            <w:tcW w:w="2862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  <w:tc>
          <w:tcPr>
            <w:tcW w:w="2694" w:type="dxa"/>
          </w:tcPr>
          <w:p w:rsidR="007800BE" w:rsidRPr="007A3638" w:rsidRDefault="007800BE" w:rsidP="00A87140">
            <w:pPr>
              <w:pStyle w:val="Rponse"/>
              <w:rPr>
                <w:lang w:val="en-CA"/>
              </w:rPr>
            </w:pPr>
          </w:p>
        </w:tc>
      </w:tr>
    </w:tbl>
    <w:p w:rsidR="007800BE" w:rsidRPr="007A3638" w:rsidRDefault="007800BE" w:rsidP="007800BE">
      <w:pPr>
        <w:rPr>
          <w:rFonts w:eastAsia="Calibri"/>
          <w:lang w:val="en-CA"/>
        </w:rPr>
      </w:pPr>
      <w:r w:rsidRPr="007A3638">
        <w:rPr>
          <w:rFonts w:eastAsia="Calibri"/>
          <w:lang w:val="en-CA"/>
        </w:rPr>
        <w:br w:type="page"/>
      </w:r>
    </w:p>
    <w:p w:rsidR="007800BE" w:rsidRPr="007A3638" w:rsidRDefault="007800BE" w:rsidP="007800BE">
      <w:pPr>
        <w:pStyle w:val="Titre3"/>
        <w:rPr>
          <w:lang w:val="en-CA"/>
        </w:rPr>
      </w:pPr>
      <w:bookmarkStart w:id="7" w:name="_Toc343097146"/>
      <w:r w:rsidRPr="007A3638">
        <w:rPr>
          <w:lang w:val="en-CA"/>
        </w:rPr>
        <w:lastRenderedPageBreak/>
        <w:t>Gestion.caX</w:t>
      </w:r>
      <w:bookmarkEnd w:id="7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  <w:gridSpan w:val="3"/>
          </w:tcPr>
          <w:p w:rsidR="007800BE" w:rsidRDefault="007C2F30" w:rsidP="00A87140">
            <w:pPr>
              <w:pStyle w:val="Rponse"/>
            </w:pPr>
            <w:r>
              <w:t>529S2V</w:t>
            </w:r>
            <w:r w:rsidR="002C70A8">
              <w:t>15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  <w:gridSpan w:val="3"/>
          </w:tcPr>
          <w:p w:rsidR="007800BE" w:rsidRPr="00D35EE4" w:rsidRDefault="006911BF" w:rsidP="007C2F30">
            <w:pPr>
              <w:pStyle w:val="Rponse"/>
            </w:pPr>
            <w:r>
              <w:t>g</w:t>
            </w:r>
            <w:r w:rsidR="007C2F30">
              <w:t>estion.ca15</w:t>
            </w:r>
            <w:r w:rsidR="007A3638">
              <w:t>.dns</w:t>
            </w:r>
          </w:p>
        </w:tc>
      </w:tr>
      <w:tr w:rsidR="007800BE" w:rsidRPr="007A3638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SOA</w:t>
            </w:r>
            <w:r>
              <w:rPr>
                <w:lang w:val="fr-CA"/>
              </w:rPr>
              <w:t xml:space="preserve"> (FQDN)</w:t>
            </w:r>
          </w:p>
        </w:tc>
        <w:tc>
          <w:tcPr>
            <w:tcW w:w="7088" w:type="dxa"/>
            <w:gridSpan w:val="3"/>
          </w:tcPr>
          <w:p w:rsidR="007800BE" w:rsidRPr="007A3638" w:rsidRDefault="002C70A8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1, 529S2V</w:t>
            </w:r>
            <w:r w:rsidR="007A3638" w:rsidRPr="007A3638">
              <w:rPr>
                <w:lang w:val="en-CA"/>
              </w:rPr>
              <w:t>.</w:t>
            </w:r>
            <w:r w:rsidRPr="007A3638">
              <w:rPr>
                <w:lang w:val="en-CA"/>
              </w:rPr>
              <w:t xml:space="preserve"> et hostmaster</w:t>
            </w:r>
          </w:p>
        </w:tc>
      </w:tr>
      <w:tr w:rsidR="007800BE" w:rsidRPr="007A3638" w:rsidTr="00000F0B">
        <w:tc>
          <w:tcPr>
            <w:tcW w:w="3085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NS (FQDN)</w:t>
            </w:r>
          </w:p>
        </w:tc>
        <w:tc>
          <w:tcPr>
            <w:tcW w:w="7088" w:type="dxa"/>
            <w:gridSpan w:val="3"/>
          </w:tcPr>
          <w:p w:rsidR="007800BE" w:rsidRPr="007A3638" w:rsidRDefault="002C70A8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529S2V</w:t>
            </w:r>
            <w:r w:rsidR="0038119F" w:rsidRPr="007A3638">
              <w:rPr>
                <w:lang w:val="en-CA"/>
              </w:rPr>
              <w:t>15</w:t>
            </w:r>
            <w:r w:rsidR="007A3638">
              <w:rPr>
                <w:lang w:val="en-CA"/>
              </w:rPr>
              <w:t>.</w:t>
            </w:r>
          </w:p>
        </w:tc>
      </w:tr>
      <w:tr w:rsidR="007800BE" w:rsidRPr="007A3638" w:rsidTr="00000F0B">
        <w:trPr>
          <w:trHeight w:val="101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A</w:t>
            </w:r>
          </w:p>
          <w:p w:rsidR="007800BE" w:rsidRPr="00086ABF" w:rsidRDefault="007800BE" w:rsidP="00000F0B">
            <w:pPr>
              <w:pStyle w:val="NormalEspace"/>
              <w:rPr>
                <w:lang w:val="en-CA"/>
              </w:rPr>
            </w:pPr>
            <w:r w:rsidRPr="00086ABF">
              <w:rPr>
                <w:lang w:val="en-CA"/>
              </w:rPr>
              <w:t>Usage: NS, WEB, FTP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  <w:r w:rsidRPr="007A3638">
              <w:rPr>
                <w:lang w:val="en-CA"/>
              </w:rPr>
              <w:t>Adresse</w:t>
            </w: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WEB</w:t>
            </w:r>
          </w:p>
        </w:tc>
        <w:tc>
          <w:tcPr>
            <w:tcW w:w="2862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wa1</w:t>
            </w:r>
          </w:p>
        </w:tc>
        <w:tc>
          <w:tcPr>
            <w:tcW w:w="2694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>
              <w:t>10.57.154.81</w:t>
            </w:r>
          </w:p>
        </w:tc>
      </w:tr>
      <w:tr w:rsidR="007800BE" w:rsidRPr="007A3638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 xml:space="preserve">WEB </w:t>
            </w:r>
          </w:p>
        </w:tc>
        <w:tc>
          <w:tcPr>
            <w:tcW w:w="2862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wa2</w:t>
            </w:r>
          </w:p>
        </w:tc>
        <w:tc>
          <w:tcPr>
            <w:tcW w:w="2694" w:type="dxa"/>
          </w:tcPr>
          <w:p w:rsidR="007800BE" w:rsidRPr="007A3638" w:rsidRDefault="0038119F" w:rsidP="00A87140">
            <w:pPr>
              <w:pStyle w:val="Rponse"/>
              <w:rPr>
                <w:lang w:val="en-CA"/>
              </w:rPr>
            </w:pPr>
            <w:r>
              <w:t>10.57.154.81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7A3638" w:rsidRDefault="007800BE" w:rsidP="00000F0B">
            <w:pPr>
              <w:pStyle w:val="NormalEspace"/>
              <w:rPr>
                <w:lang w:val="en-CA"/>
              </w:rPr>
            </w:pPr>
          </w:p>
        </w:tc>
        <w:tc>
          <w:tcPr>
            <w:tcW w:w="1532" w:type="dxa"/>
          </w:tcPr>
          <w:p w:rsidR="007800BE" w:rsidRPr="007A3638" w:rsidRDefault="00FC4F64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FTP</w:t>
            </w:r>
          </w:p>
        </w:tc>
        <w:tc>
          <w:tcPr>
            <w:tcW w:w="2862" w:type="dxa"/>
          </w:tcPr>
          <w:p w:rsidR="007800BE" w:rsidRPr="007A3638" w:rsidRDefault="00FC4F64" w:rsidP="00A87140">
            <w:pPr>
              <w:pStyle w:val="Rponse"/>
              <w:rPr>
                <w:lang w:val="en-CA"/>
              </w:rPr>
            </w:pPr>
            <w:r w:rsidRPr="007A3638">
              <w:rPr>
                <w:lang w:val="en-CA"/>
              </w:rPr>
              <w:t>perso</w:t>
            </w:r>
          </w:p>
        </w:tc>
        <w:tc>
          <w:tcPr>
            <w:tcW w:w="2694" w:type="dxa"/>
          </w:tcPr>
          <w:p w:rsidR="007800BE" w:rsidRPr="005C7158" w:rsidRDefault="00FC4F64" w:rsidP="00A87140">
            <w:pPr>
              <w:pStyle w:val="Rponse"/>
              <w:rPr>
                <w:lang w:val="fr-CA"/>
              </w:rPr>
            </w:pPr>
            <w:r>
              <w:t>10.57.154.84</w:t>
            </w:r>
          </w:p>
        </w:tc>
      </w:tr>
      <w:tr w:rsidR="007800BE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7800BE" w:rsidRPr="00D35EE4" w:rsidRDefault="00E719F9" w:rsidP="00A87140">
            <w:pPr>
              <w:pStyle w:val="Rponse"/>
            </w:pPr>
            <w:r>
              <w:t>WEB</w:t>
            </w:r>
          </w:p>
        </w:tc>
        <w:tc>
          <w:tcPr>
            <w:tcW w:w="2862" w:type="dxa"/>
          </w:tcPr>
          <w:p w:rsidR="007800BE" w:rsidRPr="00D35EE4" w:rsidRDefault="008643BA" w:rsidP="00A87140">
            <w:pPr>
              <w:pStyle w:val="Rponse"/>
            </w:pPr>
            <w:r>
              <w:t>prof</w:t>
            </w:r>
          </w:p>
        </w:tc>
        <w:tc>
          <w:tcPr>
            <w:tcW w:w="2694" w:type="dxa"/>
          </w:tcPr>
          <w:p w:rsidR="007800BE" w:rsidRPr="00D35EE4" w:rsidRDefault="00E719F9" w:rsidP="00A87140">
            <w:pPr>
              <w:pStyle w:val="Rponse"/>
            </w:pPr>
            <w:r>
              <w:t>10.57.100.100</w:t>
            </w:r>
            <w:bookmarkStart w:id="8" w:name="_GoBack"/>
            <w:bookmarkEnd w:id="8"/>
          </w:p>
        </w:tc>
      </w:tr>
      <w:tr w:rsidR="008643BA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8643BA" w:rsidRPr="00D35EE4" w:rsidRDefault="008643BA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8643BA" w:rsidRPr="00D35EE4" w:rsidRDefault="008643BA" w:rsidP="00403D03">
            <w:pPr>
              <w:pStyle w:val="Rponse"/>
            </w:pPr>
            <w:r>
              <w:t>NS</w:t>
            </w:r>
          </w:p>
        </w:tc>
        <w:tc>
          <w:tcPr>
            <w:tcW w:w="2862" w:type="dxa"/>
          </w:tcPr>
          <w:p w:rsidR="008643BA" w:rsidRPr="00D35EE4" w:rsidRDefault="008643BA" w:rsidP="00403D03">
            <w:pPr>
              <w:pStyle w:val="Rponse"/>
            </w:pPr>
            <w:r>
              <w:t>529S2V15.</w:t>
            </w:r>
          </w:p>
        </w:tc>
        <w:tc>
          <w:tcPr>
            <w:tcW w:w="2694" w:type="dxa"/>
          </w:tcPr>
          <w:p w:rsidR="008643BA" w:rsidRDefault="008643BA" w:rsidP="00A87140">
            <w:pPr>
              <w:pStyle w:val="Rponse"/>
            </w:pPr>
          </w:p>
        </w:tc>
      </w:tr>
      <w:tr w:rsidR="008643BA" w:rsidRPr="00D35EE4" w:rsidTr="00000F0B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8643BA" w:rsidRPr="00D35EE4" w:rsidRDefault="008643BA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8643BA" w:rsidRPr="00D35EE4" w:rsidRDefault="008643BA" w:rsidP="00A87140">
            <w:pPr>
              <w:pStyle w:val="Rponse"/>
            </w:pPr>
          </w:p>
        </w:tc>
        <w:tc>
          <w:tcPr>
            <w:tcW w:w="2862" w:type="dxa"/>
          </w:tcPr>
          <w:p w:rsidR="008643BA" w:rsidRPr="00D35EE4" w:rsidRDefault="008643BA" w:rsidP="00A87140">
            <w:pPr>
              <w:pStyle w:val="Rponse"/>
            </w:pPr>
          </w:p>
        </w:tc>
        <w:tc>
          <w:tcPr>
            <w:tcW w:w="2694" w:type="dxa"/>
          </w:tcPr>
          <w:p w:rsidR="008643BA" w:rsidRDefault="008643BA" w:rsidP="00A87140">
            <w:pPr>
              <w:pStyle w:val="Rponse"/>
            </w:pPr>
          </w:p>
        </w:tc>
      </w:tr>
      <w:tr w:rsidR="008643BA" w:rsidRPr="00D35EE4" w:rsidTr="00000F0B">
        <w:trPr>
          <w:trHeight w:val="98"/>
        </w:trPr>
        <w:tc>
          <w:tcPr>
            <w:tcW w:w="3085" w:type="dxa"/>
            <w:shd w:val="clear" w:color="auto" w:fill="EBF0F5" w:themeFill="accent2" w:themeFillTint="33"/>
          </w:tcPr>
          <w:p w:rsidR="008643BA" w:rsidRPr="00D35EE4" w:rsidRDefault="008643BA" w:rsidP="00000F0B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8643BA" w:rsidRDefault="008643BA" w:rsidP="00A87140">
            <w:pPr>
              <w:pStyle w:val="Rponse"/>
            </w:pPr>
          </w:p>
        </w:tc>
        <w:tc>
          <w:tcPr>
            <w:tcW w:w="2862" w:type="dxa"/>
          </w:tcPr>
          <w:p w:rsidR="008643BA" w:rsidRDefault="008643BA" w:rsidP="00A87140">
            <w:pPr>
              <w:pStyle w:val="Rponse"/>
            </w:pPr>
          </w:p>
        </w:tc>
        <w:tc>
          <w:tcPr>
            <w:tcW w:w="2694" w:type="dxa"/>
          </w:tcPr>
          <w:p w:rsidR="008643BA" w:rsidRPr="003C788A" w:rsidRDefault="008643BA" w:rsidP="00A87140">
            <w:pPr>
              <w:pStyle w:val="Rponse"/>
            </w:pPr>
          </w:p>
        </w:tc>
      </w:tr>
    </w:tbl>
    <w:p w:rsidR="00D62865" w:rsidRDefault="00D62865" w:rsidP="00D62865">
      <w:bookmarkStart w:id="9" w:name="_Toc343097147"/>
    </w:p>
    <w:p w:rsidR="00D62865" w:rsidRDefault="00D62865" w:rsidP="00D62865"/>
    <w:p w:rsidR="00D62865" w:rsidRDefault="00D62865" w:rsidP="00D62865"/>
    <w:p w:rsidR="007800BE" w:rsidRPr="00560BD0" w:rsidRDefault="00D62865" w:rsidP="00D62865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 w:rsidRPr="00560BD0"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t>Zone directe</w:t>
      </w:r>
      <w:r w:rsidR="007800BE" w:rsidRPr="00560BD0"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  <w:t xml:space="preserve"> secondaire</w:t>
      </w:r>
      <w:bookmarkEnd w:id="9"/>
    </w:p>
    <w:p w:rsidR="007800BE" w:rsidRPr="00D35EE4" w:rsidRDefault="007800BE" w:rsidP="007800BE">
      <w:pPr>
        <w:pStyle w:val="Titre3"/>
      </w:pPr>
      <w:bookmarkStart w:id="10" w:name="_Toc343097148"/>
      <w:r>
        <w:t>Prof</w:t>
      </w:r>
      <w:r w:rsidRPr="00D35EE4">
        <w:t>.</w:t>
      </w:r>
      <w:r>
        <w:t>B54</w:t>
      </w:r>
      <w:bookmarkEnd w:id="10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7088"/>
      </w:tblGrid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hébergeur</w:t>
            </w:r>
          </w:p>
        </w:tc>
        <w:tc>
          <w:tcPr>
            <w:tcW w:w="7088" w:type="dxa"/>
          </w:tcPr>
          <w:p w:rsidR="007800BE" w:rsidRPr="005C7158" w:rsidRDefault="0030485C" w:rsidP="00A87140">
            <w:pPr>
              <w:pStyle w:val="Rponse"/>
            </w:pPr>
            <w:r>
              <w:t>529Prof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fichier</w:t>
            </w:r>
          </w:p>
        </w:tc>
        <w:tc>
          <w:tcPr>
            <w:tcW w:w="7088" w:type="dxa"/>
          </w:tcPr>
          <w:p w:rsidR="007800BE" w:rsidRPr="00D35EE4" w:rsidRDefault="0030485C" w:rsidP="00A87140">
            <w:pPr>
              <w:pStyle w:val="Rponse"/>
            </w:pPr>
            <w:r>
              <w:t>Prof.B54.dns</w:t>
            </w:r>
          </w:p>
        </w:tc>
      </w:tr>
      <w:tr w:rsidR="007800BE" w:rsidRPr="00D35EE4" w:rsidTr="00000F0B">
        <w:tc>
          <w:tcPr>
            <w:tcW w:w="3085" w:type="dxa"/>
            <w:shd w:val="clear" w:color="auto" w:fill="EBF0F5" w:themeFill="accent2" w:themeFillTint="33"/>
          </w:tcPr>
          <w:p w:rsidR="007800BE" w:rsidRPr="00D35EE4" w:rsidRDefault="007800BE" w:rsidP="00000F0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Serveur maître (IP)</w:t>
            </w:r>
          </w:p>
        </w:tc>
        <w:tc>
          <w:tcPr>
            <w:tcW w:w="7088" w:type="dxa"/>
          </w:tcPr>
          <w:p w:rsidR="007800BE" w:rsidRPr="00D35EE4" w:rsidRDefault="0030485C" w:rsidP="00A87140">
            <w:pPr>
              <w:pStyle w:val="Rponse"/>
            </w:pPr>
            <w:r>
              <w:t>10.57.100.100</w:t>
            </w:r>
          </w:p>
        </w:tc>
      </w:tr>
    </w:tbl>
    <w:p w:rsidR="00EE698F" w:rsidRPr="00D35EE4" w:rsidRDefault="00EE698F" w:rsidP="00D62865">
      <w:pPr>
        <w:pStyle w:val="Titre2"/>
      </w:pPr>
    </w:p>
    <w:sectPr w:rsidR="00EE698F" w:rsidRPr="00D35EE4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4015" w:rsidRDefault="00D54015">
      <w:pPr>
        <w:spacing w:after="0" w:line="240" w:lineRule="auto"/>
      </w:pPr>
      <w:r>
        <w:separator/>
      </w:r>
    </w:p>
  </w:endnote>
  <w:endnote w:type="continuationSeparator" w:id="0">
    <w:p w:rsidR="00D54015" w:rsidRDefault="00D54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787340DB-350C-45ED-9997-5986AE422B28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CC0448F2-360C-47BF-9FC6-10EA4013F37C}"/>
    <w:embedBold r:id="rId3" w:fontKey="{B4AE7CFE-46F0-47BE-9969-30530FD4ECBC}"/>
    <w:embedItalic r:id="rId4" w:fontKey="{686BFD91-51D8-40C2-A346-ABC800EE2204}"/>
    <w:embedBoldItalic r:id="rId5" w:fontKey="{DF10C46E-AC4C-4326-873A-FF471A126EA3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subsetted="1" w:fontKey="{A674E3B6-AEC3-4A95-8D75-44C83998585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4C9FE422-017C-4F91-AFBB-21FFC2434911}"/>
  </w:font>
  <w:font w:name="Biondi">
    <w:altName w:val="Segoe Script"/>
    <w:charset w:val="00"/>
    <w:family w:val="auto"/>
    <w:pitch w:val="variable"/>
    <w:sig w:usb0="00000003" w:usb1="0000004A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127FF117-9653-4E8D-9908-D5D1AAE78E14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F07CD8">
    <w:pPr>
      <w:jc w:val="right"/>
    </w:pPr>
    <w:r>
      <w:fldChar w:fldCharType="begin"/>
    </w:r>
    <w:r w:rsidR="00870FE7">
      <w:instrText>PAGE   \* MERGEFORMAT</w:instrText>
    </w:r>
    <w:r>
      <w:fldChar w:fldCharType="separate"/>
    </w:r>
    <w:r w:rsidR="00FD47F1" w:rsidRPr="00FD47F1">
      <w:rPr>
        <w:noProof/>
        <w:lang w:val="fr-FR"/>
      </w:rPr>
      <w:t>6</w:t>
    </w:r>
    <w:r>
      <w:fldChar w:fldCharType="end"/>
    </w:r>
    <w:r w:rsidR="00870FE7">
      <w:rPr>
        <w:lang w:val="fr-FR"/>
      </w:rPr>
      <w:t xml:space="preserve"> </w:t>
    </w:r>
    <w:r w:rsidR="00870FE7">
      <w:rPr>
        <w:color w:val="D2DA7A" w:themeColor="accent3"/>
      </w:rPr>
      <w:sym w:font="Wingdings 2" w:char="F097"/>
    </w:r>
    <w:r w:rsidR="00870FE7">
      <w:rPr>
        <w:lang w:val="fr-FR"/>
      </w:rPr>
      <w:t xml:space="preserve"> </w:t>
    </w:r>
  </w:p>
  <w:p w:rsidR="00870FE7" w:rsidRDefault="0030485C">
    <w:pPr>
      <w:jc w:val="right"/>
    </w:pPr>
    <w:r>
      <w:rPr>
        <w:noProof/>
      </w:rPr>
      <mc:AlternateContent>
        <mc:Choice Requires="wpg">
          <w:drawing>
            <wp:inline distT="0" distB="0" distL="0" distR="0">
              <wp:extent cx="2327910" cy="45085"/>
              <wp:effectExtent l="9525" t="9525" r="15240" b="12065"/>
              <wp:docPr id="1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45085"/>
                        <a:chOff x="7606" y="15084"/>
                        <a:chExt cx="3666" cy="71"/>
                      </a:xfrm>
                    </wpg:grpSpPr>
                    <wps:wsp>
                      <wps:cNvPr id="2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lIrsQAAADaAAAADwAAAGRycy9kb3ducmV2LnhtbESPQWvCQBSE70L/w/IKvekmOZQSXYMI&#10;Qg+10FREb8/sM5s2+zZkV03667uFgsdhZr5hFsVgW3Gl3jeOFaSzBARx5XTDtYLd52b6AsIHZI2t&#10;Y1Iwkodi+TBZYK7djT/oWoZaRAj7HBWYELpcSl8ZsuhnriOO3tn1FkOUfS11j7cIt63MkuRZWmw4&#10;LhjsaG2o+i4vVsE+26YHc/qSo3//eTuW9VGOulPq6XFYzUEEGsI9/N9+1Qoy+LsSb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CUiuxAAAANoAAAAPAAAAAAAAAAAA&#10;AAAAAKECAABkcnMvZG93bnJldi54bWxQSwUGAAAAAAQABAD5AAAAkgMAAAAA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cmn8IAAADaAAAADwAAAGRycy9kb3ducmV2LnhtbESPQWvCQBSE7wX/w/KE3urGiiVEVxGh&#10;mJOgFqG3Z/aZBLNvQ/ZVY399VxB6HGbmG2a+7F2jrtSF2rOB8SgBRVx4W3Np4Ovw+ZaCCoJssfFM&#10;Bu4UYLkYvMwxs/7GO7rupVQRwiFDA5VIm2kdioochpFviaN39p1DibIrte3wFuGu0e9J8qEd1hwX&#10;KmxpXVFx2f84A98uPU4PfJTN5jTZ/qaS96siN+Z12K9moIR6+Q8/27k1MIHHlXgD9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cmn8IAAADaAAAADwAAAAAAAAAAAAAA&#10;AAChAgAAZHJzL2Rvd25yZXYueG1sUEsFBgAAAAAEAAQA+QAAAJADAAAAAA=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D54015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931362">
          <w:rPr>
            <w:color w:val="727CA3" w:themeColor="accent1"/>
          </w:rPr>
          <w:t>Arnaud Girardin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F07CD8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F07CD8">
      <w:rPr>
        <w:color w:val="727CA3" w:themeColor="accent1"/>
      </w:rPr>
      <w:fldChar w:fldCharType="separate"/>
    </w:r>
    <w:r w:rsidR="00E719F9" w:rsidRPr="00E719F9">
      <w:rPr>
        <w:noProof/>
        <w:color w:val="727CA3" w:themeColor="accent1"/>
        <w:lang w:val="fr-FR"/>
      </w:rPr>
      <w:t>4</w:t>
    </w:r>
    <w:r w:rsidR="00F07CD8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4015" w:rsidRDefault="00D54015">
      <w:pPr>
        <w:spacing w:after="0" w:line="240" w:lineRule="auto"/>
      </w:pPr>
      <w:r>
        <w:separator/>
      </w:r>
    </w:p>
  </w:footnote>
  <w:footnote w:type="continuationSeparator" w:id="0">
    <w:p w:rsidR="00D54015" w:rsidRDefault="00D54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D54015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800BE">
          <w:rPr>
            <w:color w:val="727CA3" w:themeColor="accent1"/>
            <w:lang w:val="en-US"/>
          </w:rPr>
          <w:t>DNS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194EA4">
          <w:rPr>
            <w:color w:val="727CA3" w:themeColor="accent1"/>
            <w:lang w:val="fr-FR"/>
          </w:rPr>
          <w:t>Automne 2014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32F2F"/>
    <w:rsid w:val="00036CEF"/>
    <w:rsid w:val="00053D30"/>
    <w:rsid w:val="00056FB4"/>
    <w:rsid w:val="000616B5"/>
    <w:rsid w:val="000637BF"/>
    <w:rsid w:val="00080523"/>
    <w:rsid w:val="00086ABF"/>
    <w:rsid w:val="00090D0F"/>
    <w:rsid w:val="000A1B5A"/>
    <w:rsid w:val="000A4FD7"/>
    <w:rsid w:val="000A5012"/>
    <w:rsid w:val="000A552B"/>
    <w:rsid w:val="000A62DF"/>
    <w:rsid w:val="000A7927"/>
    <w:rsid w:val="000A7A7B"/>
    <w:rsid w:val="000B76C4"/>
    <w:rsid w:val="000C2306"/>
    <w:rsid w:val="000C54D9"/>
    <w:rsid w:val="000C6B69"/>
    <w:rsid w:val="000D5FEE"/>
    <w:rsid w:val="000D6923"/>
    <w:rsid w:val="000E0789"/>
    <w:rsid w:val="001105D4"/>
    <w:rsid w:val="00113F99"/>
    <w:rsid w:val="00115EDF"/>
    <w:rsid w:val="00125740"/>
    <w:rsid w:val="001306E3"/>
    <w:rsid w:val="00133079"/>
    <w:rsid w:val="0013360C"/>
    <w:rsid w:val="001356C7"/>
    <w:rsid w:val="00140489"/>
    <w:rsid w:val="00142A89"/>
    <w:rsid w:val="00146E93"/>
    <w:rsid w:val="00151539"/>
    <w:rsid w:val="00160719"/>
    <w:rsid w:val="001619A9"/>
    <w:rsid w:val="00165B63"/>
    <w:rsid w:val="00176050"/>
    <w:rsid w:val="001865E7"/>
    <w:rsid w:val="0019481D"/>
    <w:rsid w:val="00194EA4"/>
    <w:rsid w:val="00195F4D"/>
    <w:rsid w:val="001A3BFA"/>
    <w:rsid w:val="001A476C"/>
    <w:rsid w:val="001A5A3B"/>
    <w:rsid w:val="001A6B95"/>
    <w:rsid w:val="001B1E4D"/>
    <w:rsid w:val="001D1D99"/>
    <w:rsid w:val="001D6C41"/>
    <w:rsid w:val="001D785F"/>
    <w:rsid w:val="001E077C"/>
    <w:rsid w:val="001E349B"/>
    <w:rsid w:val="002011F9"/>
    <w:rsid w:val="00202C45"/>
    <w:rsid w:val="00207B6B"/>
    <w:rsid w:val="0021282E"/>
    <w:rsid w:val="00212A89"/>
    <w:rsid w:val="002143AF"/>
    <w:rsid w:val="00214CF3"/>
    <w:rsid w:val="00233EE2"/>
    <w:rsid w:val="00261E5F"/>
    <w:rsid w:val="002751E3"/>
    <w:rsid w:val="0029362A"/>
    <w:rsid w:val="002973E3"/>
    <w:rsid w:val="002B405C"/>
    <w:rsid w:val="002B5090"/>
    <w:rsid w:val="002B606C"/>
    <w:rsid w:val="002B6CD0"/>
    <w:rsid w:val="002C5D70"/>
    <w:rsid w:val="002C70A8"/>
    <w:rsid w:val="002F404D"/>
    <w:rsid w:val="002F5BB2"/>
    <w:rsid w:val="002F74F1"/>
    <w:rsid w:val="00304477"/>
    <w:rsid w:val="0030485C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50990"/>
    <w:rsid w:val="00361394"/>
    <w:rsid w:val="003722B1"/>
    <w:rsid w:val="0038119F"/>
    <w:rsid w:val="00386834"/>
    <w:rsid w:val="00391E13"/>
    <w:rsid w:val="0039446D"/>
    <w:rsid w:val="003A17CF"/>
    <w:rsid w:val="003A2228"/>
    <w:rsid w:val="003A43D9"/>
    <w:rsid w:val="003A47EE"/>
    <w:rsid w:val="003B26FB"/>
    <w:rsid w:val="003C736A"/>
    <w:rsid w:val="003D1418"/>
    <w:rsid w:val="003D398A"/>
    <w:rsid w:val="003D4DB7"/>
    <w:rsid w:val="003E4B23"/>
    <w:rsid w:val="003E6A63"/>
    <w:rsid w:val="003E6AF6"/>
    <w:rsid w:val="0040274A"/>
    <w:rsid w:val="00405B2F"/>
    <w:rsid w:val="00407234"/>
    <w:rsid w:val="004165FF"/>
    <w:rsid w:val="0042472C"/>
    <w:rsid w:val="0043202E"/>
    <w:rsid w:val="004346FD"/>
    <w:rsid w:val="00446B6D"/>
    <w:rsid w:val="0045223D"/>
    <w:rsid w:val="00457402"/>
    <w:rsid w:val="004630CA"/>
    <w:rsid w:val="00463868"/>
    <w:rsid w:val="00466A32"/>
    <w:rsid w:val="004715E4"/>
    <w:rsid w:val="0048177B"/>
    <w:rsid w:val="00483607"/>
    <w:rsid w:val="004904BD"/>
    <w:rsid w:val="0049513F"/>
    <w:rsid w:val="004A17CC"/>
    <w:rsid w:val="004B19CC"/>
    <w:rsid w:val="004B52E7"/>
    <w:rsid w:val="004B58FF"/>
    <w:rsid w:val="004B5A06"/>
    <w:rsid w:val="004C67D7"/>
    <w:rsid w:val="004D6855"/>
    <w:rsid w:val="004E06D2"/>
    <w:rsid w:val="004E09B5"/>
    <w:rsid w:val="004E0A2A"/>
    <w:rsid w:val="004E6FA4"/>
    <w:rsid w:val="004F52A4"/>
    <w:rsid w:val="00500CC0"/>
    <w:rsid w:val="005011C8"/>
    <w:rsid w:val="00514F98"/>
    <w:rsid w:val="0053066C"/>
    <w:rsid w:val="0053452E"/>
    <w:rsid w:val="00541CF0"/>
    <w:rsid w:val="00546D40"/>
    <w:rsid w:val="00560BD0"/>
    <w:rsid w:val="005828A8"/>
    <w:rsid w:val="00584C35"/>
    <w:rsid w:val="00586F80"/>
    <w:rsid w:val="00592BC5"/>
    <w:rsid w:val="005A29AD"/>
    <w:rsid w:val="005A4A9F"/>
    <w:rsid w:val="005B278C"/>
    <w:rsid w:val="005B64F7"/>
    <w:rsid w:val="005C2D47"/>
    <w:rsid w:val="005C3422"/>
    <w:rsid w:val="005C7158"/>
    <w:rsid w:val="005D65FC"/>
    <w:rsid w:val="005E24F6"/>
    <w:rsid w:val="005F5707"/>
    <w:rsid w:val="0060038C"/>
    <w:rsid w:val="00620D58"/>
    <w:rsid w:val="00632173"/>
    <w:rsid w:val="00640D34"/>
    <w:rsid w:val="00654598"/>
    <w:rsid w:val="006552A1"/>
    <w:rsid w:val="00670D3E"/>
    <w:rsid w:val="00675711"/>
    <w:rsid w:val="006911BF"/>
    <w:rsid w:val="006931EF"/>
    <w:rsid w:val="00696934"/>
    <w:rsid w:val="006C5733"/>
    <w:rsid w:val="006E47E6"/>
    <w:rsid w:val="006E57C9"/>
    <w:rsid w:val="006F3606"/>
    <w:rsid w:val="00703D3D"/>
    <w:rsid w:val="0070722F"/>
    <w:rsid w:val="007127EC"/>
    <w:rsid w:val="007157BA"/>
    <w:rsid w:val="00722E9B"/>
    <w:rsid w:val="00733D16"/>
    <w:rsid w:val="007423D3"/>
    <w:rsid w:val="00743388"/>
    <w:rsid w:val="00745A7D"/>
    <w:rsid w:val="007523E6"/>
    <w:rsid w:val="007543BA"/>
    <w:rsid w:val="007564F7"/>
    <w:rsid w:val="007623B5"/>
    <w:rsid w:val="00764001"/>
    <w:rsid w:val="0077087B"/>
    <w:rsid w:val="00777798"/>
    <w:rsid w:val="007800BE"/>
    <w:rsid w:val="00790962"/>
    <w:rsid w:val="0079227C"/>
    <w:rsid w:val="00793B28"/>
    <w:rsid w:val="00794557"/>
    <w:rsid w:val="007A3638"/>
    <w:rsid w:val="007A37B2"/>
    <w:rsid w:val="007C2F30"/>
    <w:rsid w:val="007C5153"/>
    <w:rsid w:val="007D51D7"/>
    <w:rsid w:val="0080533C"/>
    <w:rsid w:val="0081079C"/>
    <w:rsid w:val="00810C91"/>
    <w:rsid w:val="00813C3B"/>
    <w:rsid w:val="00832756"/>
    <w:rsid w:val="0083476C"/>
    <w:rsid w:val="008352BD"/>
    <w:rsid w:val="00844E11"/>
    <w:rsid w:val="00846455"/>
    <w:rsid w:val="008643BA"/>
    <w:rsid w:val="008653AA"/>
    <w:rsid w:val="00865DB6"/>
    <w:rsid w:val="00870DF2"/>
    <w:rsid w:val="00870FE7"/>
    <w:rsid w:val="00876352"/>
    <w:rsid w:val="00890682"/>
    <w:rsid w:val="00892EF0"/>
    <w:rsid w:val="008A0297"/>
    <w:rsid w:val="008A375D"/>
    <w:rsid w:val="008A5619"/>
    <w:rsid w:val="008A5FC4"/>
    <w:rsid w:val="008A67B1"/>
    <w:rsid w:val="008B2BF9"/>
    <w:rsid w:val="008B62C2"/>
    <w:rsid w:val="008C15CA"/>
    <w:rsid w:val="008C3235"/>
    <w:rsid w:val="008D473B"/>
    <w:rsid w:val="008E11FF"/>
    <w:rsid w:val="008E1D54"/>
    <w:rsid w:val="008E3C14"/>
    <w:rsid w:val="008F19EC"/>
    <w:rsid w:val="008F45F0"/>
    <w:rsid w:val="008F75A0"/>
    <w:rsid w:val="00903166"/>
    <w:rsid w:val="00906DD2"/>
    <w:rsid w:val="00907761"/>
    <w:rsid w:val="0091229A"/>
    <w:rsid w:val="00920AE5"/>
    <w:rsid w:val="00922599"/>
    <w:rsid w:val="009230C4"/>
    <w:rsid w:val="00931362"/>
    <w:rsid w:val="009373CC"/>
    <w:rsid w:val="0094121F"/>
    <w:rsid w:val="00954C67"/>
    <w:rsid w:val="00956048"/>
    <w:rsid w:val="00963048"/>
    <w:rsid w:val="00975EF7"/>
    <w:rsid w:val="00982F22"/>
    <w:rsid w:val="009838FA"/>
    <w:rsid w:val="00984EC8"/>
    <w:rsid w:val="00993F86"/>
    <w:rsid w:val="009A1049"/>
    <w:rsid w:val="009A2F75"/>
    <w:rsid w:val="009B03FD"/>
    <w:rsid w:val="009C6FA6"/>
    <w:rsid w:val="009E354E"/>
    <w:rsid w:val="009E4D9D"/>
    <w:rsid w:val="009F038C"/>
    <w:rsid w:val="009F0A9B"/>
    <w:rsid w:val="009F1B45"/>
    <w:rsid w:val="00A001E2"/>
    <w:rsid w:val="00A00D52"/>
    <w:rsid w:val="00A02094"/>
    <w:rsid w:val="00A051DF"/>
    <w:rsid w:val="00A105D0"/>
    <w:rsid w:val="00A235DE"/>
    <w:rsid w:val="00A27CD5"/>
    <w:rsid w:val="00A4355E"/>
    <w:rsid w:val="00A54911"/>
    <w:rsid w:val="00A5797C"/>
    <w:rsid w:val="00A57BCC"/>
    <w:rsid w:val="00A67D57"/>
    <w:rsid w:val="00A87140"/>
    <w:rsid w:val="00AA067C"/>
    <w:rsid w:val="00AA07D8"/>
    <w:rsid w:val="00AA2161"/>
    <w:rsid w:val="00AA493D"/>
    <w:rsid w:val="00AB1F47"/>
    <w:rsid w:val="00AB3415"/>
    <w:rsid w:val="00AB72FF"/>
    <w:rsid w:val="00AC2DAA"/>
    <w:rsid w:val="00AC57DC"/>
    <w:rsid w:val="00AC59A3"/>
    <w:rsid w:val="00AE7992"/>
    <w:rsid w:val="00AF0F3F"/>
    <w:rsid w:val="00AF7FE2"/>
    <w:rsid w:val="00B01CA0"/>
    <w:rsid w:val="00B03022"/>
    <w:rsid w:val="00B03246"/>
    <w:rsid w:val="00B1190A"/>
    <w:rsid w:val="00B1327A"/>
    <w:rsid w:val="00B16932"/>
    <w:rsid w:val="00B21B18"/>
    <w:rsid w:val="00B258F4"/>
    <w:rsid w:val="00B3453F"/>
    <w:rsid w:val="00B6480E"/>
    <w:rsid w:val="00B661C1"/>
    <w:rsid w:val="00B766AD"/>
    <w:rsid w:val="00B77824"/>
    <w:rsid w:val="00B8219E"/>
    <w:rsid w:val="00B93573"/>
    <w:rsid w:val="00B94875"/>
    <w:rsid w:val="00B95EBC"/>
    <w:rsid w:val="00BA61FB"/>
    <w:rsid w:val="00BD151A"/>
    <w:rsid w:val="00BD5A2B"/>
    <w:rsid w:val="00BE123F"/>
    <w:rsid w:val="00BE2FD8"/>
    <w:rsid w:val="00BE4331"/>
    <w:rsid w:val="00BF4DF6"/>
    <w:rsid w:val="00C039A3"/>
    <w:rsid w:val="00C05DC5"/>
    <w:rsid w:val="00C12036"/>
    <w:rsid w:val="00C13FFA"/>
    <w:rsid w:val="00C15F6D"/>
    <w:rsid w:val="00C16E43"/>
    <w:rsid w:val="00C171B6"/>
    <w:rsid w:val="00C30345"/>
    <w:rsid w:val="00C53319"/>
    <w:rsid w:val="00C53484"/>
    <w:rsid w:val="00C53FC0"/>
    <w:rsid w:val="00C562DF"/>
    <w:rsid w:val="00C601B4"/>
    <w:rsid w:val="00C63E96"/>
    <w:rsid w:val="00C64725"/>
    <w:rsid w:val="00C66A71"/>
    <w:rsid w:val="00C80AF3"/>
    <w:rsid w:val="00C81277"/>
    <w:rsid w:val="00C820B3"/>
    <w:rsid w:val="00C83398"/>
    <w:rsid w:val="00CA3B08"/>
    <w:rsid w:val="00CB1786"/>
    <w:rsid w:val="00CB2F83"/>
    <w:rsid w:val="00CB3E61"/>
    <w:rsid w:val="00CB5505"/>
    <w:rsid w:val="00CC0B96"/>
    <w:rsid w:val="00CC2F08"/>
    <w:rsid w:val="00CD3948"/>
    <w:rsid w:val="00CE3AA8"/>
    <w:rsid w:val="00CF5764"/>
    <w:rsid w:val="00D026B7"/>
    <w:rsid w:val="00D05F75"/>
    <w:rsid w:val="00D173AB"/>
    <w:rsid w:val="00D17489"/>
    <w:rsid w:val="00D1763C"/>
    <w:rsid w:val="00D2218F"/>
    <w:rsid w:val="00D35EE4"/>
    <w:rsid w:val="00D42B05"/>
    <w:rsid w:val="00D50294"/>
    <w:rsid w:val="00D54015"/>
    <w:rsid w:val="00D62865"/>
    <w:rsid w:val="00D707A8"/>
    <w:rsid w:val="00D71B14"/>
    <w:rsid w:val="00D83F4A"/>
    <w:rsid w:val="00D902CB"/>
    <w:rsid w:val="00DA1181"/>
    <w:rsid w:val="00DB5C72"/>
    <w:rsid w:val="00DB7D48"/>
    <w:rsid w:val="00DC1D69"/>
    <w:rsid w:val="00DC29CA"/>
    <w:rsid w:val="00DC796A"/>
    <w:rsid w:val="00DD0C8A"/>
    <w:rsid w:val="00DE056B"/>
    <w:rsid w:val="00DF7302"/>
    <w:rsid w:val="00E035AF"/>
    <w:rsid w:val="00E07E99"/>
    <w:rsid w:val="00E14C1D"/>
    <w:rsid w:val="00E15B2D"/>
    <w:rsid w:val="00E239A3"/>
    <w:rsid w:val="00E3456E"/>
    <w:rsid w:val="00E441C0"/>
    <w:rsid w:val="00E47150"/>
    <w:rsid w:val="00E506C9"/>
    <w:rsid w:val="00E50C80"/>
    <w:rsid w:val="00E52C48"/>
    <w:rsid w:val="00E54694"/>
    <w:rsid w:val="00E64113"/>
    <w:rsid w:val="00E71435"/>
    <w:rsid w:val="00E71926"/>
    <w:rsid w:val="00E719F9"/>
    <w:rsid w:val="00E72109"/>
    <w:rsid w:val="00E746AB"/>
    <w:rsid w:val="00E806C8"/>
    <w:rsid w:val="00E856B9"/>
    <w:rsid w:val="00E92FE8"/>
    <w:rsid w:val="00EA0A10"/>
    <w:rsid w:val="00EA3F0E"/>
    <w:rsid w:val="00EA43D0"/>
    <w:rsid w:val="00EA62DC"/>
    <w:rsid w:val="00EC2A61"/>
    <w:rsid w:val="00EE1CAB"/>
    <w:rsid w:val="00EE65F2"/>
    <w:rsid w:val="00EE698F"/>
    <w:rsid w:val="00EF192F"/>
    <w:rsid w:val="00F00E7A"/>
    <w:rsid w:val="00F074CE"/>
    <w:rsid w:val="00F07CD8"/>
    <w:rsid w:val="00F15378"/>
    <w:rsid w:val="00F17079"/>
    <w:rsid w:val="00F22E1E"/>
    <w:rsid w:val="00F4233A"/>
    <w:rsid w:val="00F52CC3"/>
    <w:rsid w:val="00F60C2A"/>
    <w:rsid w:val="00F7193D"/>
    <w:rsid w:val="00F74AB5"/>
    <w:rsid w:val="00F758C3"/>
    <w:rsid w:val="00F77ECB"/>
    <w:rsid w:val="00F830DC"/>
    <w:rsid w:val="00F91ABB"/>
    <w:rsid w:val="00FA2E00"/>
    <w:rsid w:val="00FA3253"/>
    <w:rsid w:val="00FB34E6"/>
    <w:rsid w:val="00FB59FD"/>
    <w:rsid w:val="00FC4F64"/>
    <w:rsid w:val="00FC568A"/>
    <w:rsid w:val="00FC6288"/>
    <w:rsid w:val="00FD47F1"/>
    <w:rsid w:val="00FE01C5"/>
    <w:rsid w:val="00FE5186"/>
    <w:rsid w:val="00FE630E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7CD8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07CD8"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07CD8"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F07CD8"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07CD8"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F07CD8"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F07CD8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F07CD8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7CD8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07CD8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07C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F07CD8"/>
    <w:rPr>
      <w:rFonts w:eastAsiaTheme="minorEastAsia"/>
    </w:rPr>
  </w:style>
  <w:style w:type="paragraph" w:styleId="Sansinterligne">
    <w:name w:val="No Spacing"/>
    <w:link w:val="SansinterligneCar"/>
    <w:uiPriority w:val="1"/>
    <w:qFormat/>
    <w:rsid w:val="00F07CD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F07CD8"/>
  </w:style>
  <w:style w:type="paragraph" w:styleId="Textedebulles">
    <w:name w:val="Balloon Text"/>
    <w:basedOn w:val="Normal"/>
    <w:link w:val="TextedebullesCar"/>
    <w:uiPriority w:val="99"/>
    <w:semiHidden/>
    <w:unhideWhenUsed/>
    <w:rsid w:val="00F07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7CD8"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F07CD8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sid w:val="00F07CD8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sid w:val="00F07CD8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07CD8"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F07CD8"/>
    <w:rPr>
      <w:b/>
      <w:bCs/>
    </w:rPr>
  </w:style>
  <w:style w:type="character" w:styleId="Accentuation">
    <w:name w:val="Emphasis"/>
    <w:basedOn w:val="Policepardfaut"/>
    <w:uiPriority w:val="20"/>
    <w:qFormat/>
    <w:rsid w:val="00F07CD8"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rsid w:val="00F07CD8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F07CD8"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sid w:val="00F07CD8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7CD8"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7CD8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</w:rPr>
  </w:style>
  <w:style w:type="character" w:styleId="Emphaseple">
    <w:name w:val="Subtle Emphasis"/>
    <w:basedOn w:val="Policepardfaut"/>
    <w:uiPriority w:val="19"/>
    <w:qFormat/>
    <w:rsid w:val="00F07CD8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F07CD8"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sid w:val="00F07CD8"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sid w:val="00F07CD8"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07CD8"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7CD8"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F07CD8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F07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CD8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87140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87140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7800BE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7800BE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7CD8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07CD8"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F07CD8"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F07CD8"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07CD8"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rsid w:val="00F07CD8"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rsid w:val="00F07CD8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F07CD8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7CD8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07CD8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F07C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F07CD8"/>
    <w:rPr>
      <w:rFonts w:eastAsiaTheme="minorEastAsia"/>
    </w:rPr>
  </w:style>
  <w:style w:type="paragraph" w:styleId="Sansinterligne">
    <w:name w:val="No Spacing"/>
    <w:link w:val="SansinterligneCar"/>
    <w:uiPriority w:val="1"/>
    <w:qFormat/>
    <w:rsid w:val="00F07CD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F07CD8"/>
  </w:style>
  <w:style w:type="paragraph" w:styleId="Textedebulles">
    <w:name w:val="Balloon Text"/>
    <w:basedOn w:val="Normal"/>
    <w:link w:val="TextedebullesCar"/>
    <w:uiPriority w:val="99"/>
    <w:semiHidden/>
    <w:unhideWhenUsed/>
    <w:rsid w:val="00F07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7CD8"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F07CD8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sid w:val="00F07CD8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sid w:val="00F07CD8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F07CD8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07CD8"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F07CD8"/>
    <w:rPr>
      <w:b/>
      <w:bCs/>
    </w:rPr>
  </w:style>
  <w:style w:type="character" w:styleId="Accentuation">
    <w:name w:val="Emphasis"/>
    <w:basedOn w:val="Policepardfaut"/>
    <w:uiPriority w:val="20"/>
    <w:qFormat/>
    <w:rsid w:val="00F07CD8"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rsid w:val="00F07CD8"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F07CD8"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sid w:val="00F07CD8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7CD8"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7CD8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</w:rPr>
  </w:style>
  <w:style w:type="character" w:styleId="Emphaseple">
    <w:name w:val="Subtle Emphasis"/>
    <w:basedOn w:val="Policepardfaut"/>
    <w:uiPriority w:val="19"/>
    <w:qFormat/>
    <w:rsid w:val="00F07CD8"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sid w:val="00F07CD8"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sid w:val="00F07CD8"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sid w:val="00F07CD8"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07CD8"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07CD8"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sid w:val="00F07CD8"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rsid w:val="00F07C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CD8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rsid w:val="003E4B23"/>
    <w:pPr>
      <w:spacing w:after="0" w:line="240" w:lineRule="auto"/>
    </w:pPr>
    <w:rPr>
      <w:sz w:val="24"/>
      <w:szCs w:val="24"/>
      <w:lang w:val="fr-F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A87140"/>
    <w:rPr>
      <w:rFonts w:ascii="Tahoma" w:hAnsi="Tahoma"/>
      <w:color w:val="00B050"/>
      <w:sz w:val="24"/>
    </w:rPr>
  </w:style>
  <w:style w:type="character" w:customStyle="1" w:styleId="RponseCar">
    <w:name w:val="Réponse Car"/>
    <w:basedOn w:val="NormalEspaceCar"/>
    <w:link w:val="Rponse"/>
    <w:rsid w:val="00A87140"/>
    <w:rPr>
      <w:rFonts w:ascii="Tahoma" w:eastAsiaTheme="minorHAnsi" w:hAnsi="Tahoma"/>
      <w:color w:val="00B05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character" w:customStyle="1" w:styleId="InternetLink">
    <w:name w:val="Internet Link"/>
    <w:basedOn w:val="Policepardfaut"/>
    <w:rsid w:val="000E0789"/>
    <w:rPr>
      <w:color w:val="B292CA"/>
      <w:u w:val="single"/>
      <w:lang w:val="en-US" w:eastAsia="en-US" w:bidi="en-US"/>
    </w:rPr>
  </w:style>
  <w:style w:type="paragraph" w:customStyle="1" w:styleId="RepSylvie">
    <w:name w:val="Rep Sylvie"/>
    <w:basedOn w:val="NormalEspace"/>
    <w:link w:val="RepSylvieCar"/>
    <w:qFormat/>
    <w:rsid w:val="007800BE"/>
    <w:rPr>
      <w:rFonts w:ascii="Biondi" w:hAnsi="Biondi"/>
      <w:vanish/>
      <w:color w:val="7D8525" w:themeColor="accent3" w:themeShade="80"/>
    </w:rPr>
  </w:style>
  <w:style w:type="character" w:customStyle="1" w:styleId="RepSylvieCar">
    <w:name w:val="Rep Sylvie Car"/>
    <w:basedOn w:val="NormalEspaceCar"/>
    <w:link w:val="RepSylvie"/>
    <w:rsid w:val="007800BE"/>
    <w:rPr>
      <w:rFonts w:ascii="Biondi" w:eastAsiaTheme="minorHAnsi" w:hAnsi="Biondi"/>
      <w:vanish/>
      <w:color w:val="7D8525" w:themeColor="accent3" w:themeShade="80"/>
      <w:sz w:val="2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39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Automne 2014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E3160AD-E052-40FD-9B7A-06C18599D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</Template>
  <TotalTime>210</TotalTime>
  <Pages>5</Pages>
  <Words>235</Words>
  <Characters>1293</Characters>
  <Application>Microsoft Office Word</Application>
  <DocSecurity>0</DocSecurity>
  <Lines>10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DNS</vt:lpstr>
      <vt:lpstr/>
    </vt:vector>
  </TitlesOfParts>
  <Manager>Arnaud Girardin</Manager>
  <Company>Famille</Company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DNS</dc:title>
  <dc:subject>Projet réseau 420-B54</dc:subject>
  <dc:creator>Famille</dc:creator>
  <cp:lastModifiedBy>Administrateur</cp:lastModifiedBy>
  <cp:revision>22</cp:revision>
  <cp:lastPrinted>2014-04-04T14:20:00Z</cp:lastPrinted>
  <dcterms:created xsi:type="dcterms:W3CDTF">2014-11-27T18:32:00Z</dcterms:created>
  <dcterms:modified xsi:type="dcterms:W3CDTF">2014-12-04T18:40:00Z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