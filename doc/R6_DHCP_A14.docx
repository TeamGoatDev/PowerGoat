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D7AAF" w:rsidP="007D7AAF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DHCP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5736B5" w:rsidP="005736B5">
                    <w:pPr>
                      <w:jc w:val="center"/>
                    </w:pPr>
                    <w:r>
                      <w:rPr>
                        <w:sz w:val="32"/>
                      </w:rPr>
                      <w:t>Arnaud Girardin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B95860" w:rsidP="004A4D71">
                    <w:pPr>
                      <w:jc w:val="center"/>
                    </w:pPr>
                    <w:r>
                      <w:t xml:space="preserve">Automne </w:t>
                    </w:r>
                    <w:r w:rsidR="004A4D71">
                      <w:t>2014</w:t>
                    </w:r>
                  </w:p>
                </w:tc>
              </w:sdtContent>
            </w:sdt>
          </w:tr>
        </w:tbl>
        <w:p w:rsidR="007D7AA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545DAE" w:rsidRDefault="00545DAE" w:rsidP="00545DAE">
      <w:pPr>
        <w:pStyle w:val="Titre1"/>
        <w:rPr>
          <w:i w:val="0"/>
        </w:rPr>
      </w:pPr>
      <w:r w:rsidRPr="00545DAE">
        <w:lastRenderedPageBreak/>
        <w:t>Propriétés du serveur</w:t>
      </w:r>
      <w:r>
        <w:rPr>
          <w:i w:val="0"/>
        </w:rPr>
        <w:t xml:space="preserve"> 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bookmarkStart w:id="0" w:name="_Toc343097139"/>
      <w:r>
        <w:rPr>
          <w:rFonts w:eastAsia="Times New Roman"/>
        </w:rPr>
        <w:t>Options de serveur</w:t>
      </w:r>
      <w:bookmarkEnd w:id="0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545DAE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545DAE" w:rsidRPr="00D35EE4" w:rsidRDefault="00545DAE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545DAE" w:rsidRPr="00D35EE4" w:rsidRDefault="006941F6" w:rsidP="001B1845">
            <w:pPr>
              <w:pStyle w:val="Rponse"/>
            </w:pPr>
            <w:r>
              <w:t>Serveur</w:t>
            </w:r>
            <w:r w:rsidR="0007761D">
              <w:t>s</w:t>
            </w:r>
            <w:r>
              <w:t xml:space="preserve"> DNS</w:t>
            </w: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Pr="00D35EE4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545DAE" w:rsidRPr="00D35EE4" w:rsidRDefault="00E36EA6" w:rsidP="001B1845">
            <w:pPr>
              <w:pStyle w:val="Rponse"/>
            </w:pPr>
            <w:r>
              <w:t>6</w:t>
            </w:r>
          </w:p>
        </w:tc>
      </w:tr>
      <w:tr w:rsidR="00545DAE" w:rsidRPr="00D35EE4" w:rsidTr="00711713">
        <w:tc>
          <w:tcPr>
            <w:tcW w:w="3618" w:type="dxa"/>
            <w:shd w:val="clear" w:color="auto" w:fill="EBF0F5" w:themeFill="accent2" w:themeFillTint="33"/>
          </w:tcPr>
          <w:p w:rsidR="00545DAE" w:rsidRDefault="00545DAE" w:rsidP="00545DAE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545DAE" w:rsidRPr="00D35EE4" w:rsidRDefault="006941F6" w:rsidP="001B1845">
            <w:pPr>
              <w:pStyle w:val="Rponse"/>
            </w:pPr>
            <w:r>
              <w:rPr>
                <w:lang w:val="fr-CA"/>
              </w:rPr>
              <w:t>172.24.2.2</w:t>
            </w:r>
          </w:p>
        </w:tc>
      </w:tr>
    </w:tbl>
    <w:p w:rsidR="00545DAE" w:rsidRDefault="00545DAE" w:rsidP="00545DAE">
      <w:pPr>
        <w:pStyle w:val="Titre1"/>
        <w:rPr>
          <w:i w:val="0"/>
        </w:rPr>
      </w:pPr>
      <w:r>
        <w:t xml:space="preserve">Étendue </w:t>
      </w:r>
    </w:p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Détail de l’étendue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 de l’étendue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6F76E0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Examen A</w:t>
            </w:r>
            <w:r w:rsidR="005736B5">
              <w:t>14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Description de l'étendue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5736B5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Arnaud Girardin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 du réseau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5736B5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fr-CA"/>
              </w:rPr>
              <w:t>172.24.2.0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Masque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5736B5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255.255.255.0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Durée du bail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180FB6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heures</w:t>
            </w:r>
          </w:p>
        </w:tc>
      </w:tr>
    </w:tbl>
    <w:p w:rsidR="00545DAE" w:rsidRPr="00D35EE4" w:rsidRDefault="00545DAE" w:rsidP="00545DAE">
      <w:pPr>
        <w:pStyle w:val="Titre2"/>
        <w:rPr>
          <w:rFonts w:eastAsia="Times New Roman"/>
        </w:rPr>
      </w:pPr>
      <w:r>
        <w:rPr>
          <w:rFonts w:eastAsia="Times New Roman"/>
        </w:rPr>
        <w:t>Zone d’adresses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 xml:space="preserve">L’étendue </w:t>
            </w:r>
            <w:r w:rsidR="006A3EEF"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complète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6235E3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5CB">
              <w:rPr>
                <w:lang w:val="fr-CA"/>
              </w:rPr>
              <w:t>172.24.2.1 à 172.24.</w:t>
            </w:r>
            <w:r>
              <w:rPr>
                <w:lang w:val="fr-CA"/>
              </w:rPr>
              <w:t>2</w:t>
            </w:r>
            <w:r w:rsidRPr="006B35CB">
              <w:rPr>
                <w:lang w:val="fr-CA"/>
              </w:rPr>
              <w:t>.254</w:t>
            </w:r>
          </w:p>
        </w:tc>
      </w:tr>
      <w:tr w:rsidR="007D7AAF" w:rsidTr="00000F0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545DAE" w:rsidP="00545DAE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Les exclusions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180FB6" w:rsidP="00CB296C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fr-CA"/>
              </w:rPr>
              <w:t>172.24.2.1 à 172.24.2.25 et 172.24.2.80 à 172.24.2.84</w:t>
            </w:r>
          </w:p>
        </w:tc>
      </w:tr>
    </w:tbl>
    <w:p w:rsidR="00711713" w:rsidRDefault="00711713"/>
    <w:p w:rsidR="00711713" w:rsidRDefault="00711713">
      <w:r>
        <w:br w:type="page"/>
      </w:r>
    </w:p>
    <w:p w:rsidR="00711713" w:rsidRPr="00D35EE4" w:rsidRDefault="00711713" w:rsidP="00711713">
      <w:pPr>
        <w:pStyle w:val="Titre2"/>
        <w:rPr>
          <w:rFonts w:eastAsia="Times New Roman"/>
        </w:rPr>
      </w:pPr>
      <w:r>
        <w:rPr>
          <w:rFonts w:eastAsia="Times New Roman"/>
        </w:rPr>
        <w:lastRenderedPageBreak/>
        <w:t>Réservation</w:t>
      </w:r>
    </w:p>
    <w:tbl>
      <w:tblPr>
        <w:tblStyle w:val="Grilleclaire-Accent11"/>
        <w:tblW w:w="10173" w:type="dxa"/>
        <w:tblLook w:val="0200" w:firstRow="0" w:lastRow="0" w:firstColumn="0" w:lastColumn="0" w:noHBand="1" w:noVBand="0"/>
      </w:tblPr>
      <w:tblGrid>
        <w:gridCol w:w="3652"/>
        <w:gridCol w:w="6521"/>
      </w:tblGrid>
      <w:tr w:rsidR="007D7AAF" w:rsidTr="00000F0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18" w:space="0" w:color="727CA3" w:themeColor="accent1"/>
              <w:bottom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Nom</w:t>
            </w:r>
          </w:p>
        </w:tc>
        <w:tc>
          <w:tcPr>
            <w:tcW w:w="6521" w:type="dxa"/>
            <w:tcBorders>
              <w:top w:val="single" w:sz="1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B84C93" w:rsidP="00711713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Réservation imprimante</w:t>
            </w:r>
          </w:p>
        </w:tc>
      </w:tr>
      <w:tr w:rsidR="007D7AAF" w:rsidTr="00000F0B">
        <w:trPr>
          <w:trHeight w:val="13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652" w:type="dxa"/>
            <w:tcBorders>
              <w:top w:val="single" w:sz="8" w:space="0" w:color="727CA3" w:themeColor="accent1"/>
            </w:tcBorders>
            <w:shd w:val="clear" w:color="auto" w:fill="EBF0F5" w:themeFill="accent2" w:themeFillTint="33"/>
            <w:hideMark/>
          </w:tcPr>
          <w:p w:rsidR="007D7AAF" w:rsidRPr="006A3EEF" w:rsidRDefault="007D7AAF" w:rsidP="00000F0B">
            <w:pPr>
              <w:pStyle w:val="Titre"/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</w:pPr>
            <w:r w:rsidRPr="006A3EEF">
              <w:rPr>
                <w:rFonts w:ascii="Calibri" w:eastAsia="Times New Roman" w:hAnsi="Calibri" w:cs="Times New Roman"/>
                <w:color w:val="auto"/>
                <w:sz w:val="28"/>
                <w:szCs w:val="28"/>
                <w:lang w:val="fr-CA"/>
              </w:rPr>
              <w:t>Adresse</w:t>
            </w:r>
          </w:p>
        </w:tc>
        <w:tc>
          <w:tcPr>
            <w:tcW w:w="6521" w:type="dxa"/>
            <w:tcBorders>
              <w:top w:val="single" w:sz="8" w:space="0" w:color="727CA3" w:themeColor="accent1"/>
              <w:left w:val="single" w:sz="8" w:space="0" w:color="727CA3" w:themeColor="accent1"/>
              <w:bottom w:val="single" w:sz="8" w:space="0" w:color="727CA3" w:themeColor="accent1"/>
              <w:right w:val="single" w:sz="8" w:space="0" w:color="727CA3" w:themeColor="accent1"/>
            </w:tcBorders>
          </w:tcPr>
          <w:p w:rsidR="007D7AAF" w:rsidRDefault="00B84C93" w:rsidP="00711713">
            <w:pPr>
              <w:pStyle w:val="Rpons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fr-CA"/>
              </w:rPr>
              <w:t>172.24.2.90</w:t>
            </w:r>
          </w:p>
        </w:tc>
      </w:tr>
    </w:tbl>
    <w:p w:rsidR="007D7AAF" w:rsidRDefault="007D7AAF" w:rsidP="007D7AAF">
      <w:pPr>
        <w:spacing w:after="0"/>
        <w:rPr>
          <w:caps/>
          <w:lang w:val="fr-FR"/>
        </w:rPr>
      </w:pPr>
    </w:p>
    <w:p w:rsidR="00711713" w:rsidRDefault="00711713" w:rsidP="00711713">
      <w:pPr>
        <w:pStyle w:val="Titre2"/>
        <w:rPr>
          <w:rFonts w:eastAsia="Times New Roman"/>
        </w:rPr>
      </w:pPr>
      <w:r>
        <w:rPr>
          <w:rFonts w:eastAsia="Times New Roman"/>
        </w:rPr>
        <w:t>Option de l’étendue</w:t>
      </w:r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18"/>
        <w:gridCol w:w="6696"/>
      </w:tblGrid>
      <w:tr w:rsidR="00711713" w:rsidRPr="00D35EE4" w:rsidTr="00711713">
        <w:tc>
          <w:tcPr>
            <w:tcW w:w="3618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l’option</w:t>
            </w:r>
          </w:p>
        </w:tc>
        <w:tc>
          <w:tcPr>
            <w:tcW w:w="6696" w:type="dxa"/>
            <w:tcBorders>
              <w:top w:val="single" w:sz="4" w:space="0" w:color="525A7D" w:themeColor="accent1" w:themeShade="BF"/>
            </w:tcBorders>
          </w:tcPr>
          <w:p w:rsidR="00711713" w:rsidRPr="00711713" w:rsidRDefault="00F705EC" w:rsidP="00711713">
            <w:pPr>
              <w:pStyle w:val="Rponse"/>
            </w:pPr>
            <w:r>
              <w:t>Serveurs DNS</w:t>
            </w:r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Pr="00D35EE4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Numéro de l’option</w:t>
            </w:r>
          </w:p>
        </w:tc>
        <w:tc>
          <w:tcPr>
            <w:tcW w:w="6696" w:type="dxa"/>
          </w:tcPr>
          <w:p w:rsidR="00711713" w:rsidRPr="00711713" w:rsidRDefault="00F705EC" w:rsidP="00711713">
            <w:pPr>
              <w:pStyle w:val="Rponse"/>
            </w:pPr>
            <w:r>
              <w:t>6</w:t>
            </w:r>
            <w:bookmarkStart w:id="1" w:name="_GoBack"/>
            <w:bookmarkEnd w:id="1"/>
          </w:p>
        </w:tc>
      </w:tr>
      <w:tr w:rsidR="00711713" w:rsidRPr="00D35EE4" w:rsidTr="00711713">
        <w:tc>
          <w:tcPr>
            <w:tcW w:w="3618" w:type="dxa"/>
            <w:shd w:val="clear" w:color="auto" w:fill="EBF0F5" w:themeFill="accent2" w:themeFillTint="33"/>
          </w:tcPr>
          <w:p w:rsidR="00711713" w:rsidRDefault="00711713" w:rsidP="001B1845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</w:t>
            </w:r>
          </w:p>
        </w:tc>
        <w:tc>
          <w:tcPr>
            <w:tcW w:w="6696" w:type="dxa"/>
          </w:tcPr>
          <w:p w:rsidR="00711713" w:rsidRPr="00711713" w:rsidRDefault="0007761D" w:rsidP="00711713">
            <w:pPr>
              <w:pStyle w:val="Rponse"/>
            </w:pPr>
            <w:r>
              <w:rPr>
                <w:lang w:val="fr-CA"/>
              </w:rPr>
              <w:t>172.24.2.2</w:t>
            </w:r>
          </w:p>
        </w:tc>
      </w:tr>
    </w:tbl>
    <w:p w:rsidR="00711713" w:rsidRPr="00711713" w:rsidRDefault="00711713" w:rsidP="00711713"/>
    <w:sectPr w:rsidR="00711713" w:rsidRPr="00711713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9CA" w:rsidRDefault="00E729CA">
      <w:pPr>
        <w:spacing w:after="0" w:line="240" w:lineRule="auto"/>
      </w:pPr>
      <w:r>
        <w:separator/>
      </w:r>
    </w:p>
  </w:endnote>
  <w:endnote w:type="continuationSeparator" w:id="0">
    <w:p w:rsidR="00E729CA" w:rsidRDefault="00E72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5A1581C6-422B-4B8D-B4AB-99E591AC7064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54D66170-0447-466A-93AC-1DD569097938}"/>
    <w:embedBold r:id="rId3" w:fontKey="{EEC59354-0415-406D-A604-87AD7A0D34D2}"/>
    <w:embedItalic r:id="rId4" w:fontKey="{687A81AA-EAF8-4AC7-875C-885A72E1500E}"/>
    <w:embedBoldItalic r:id="rId5" w:fontKey="{F4FC9D36-46B0-4EA6-ABBE-37C9E247057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28C73E7-CCA9-4F08-B35B-6D67392FEF09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7" w:fontKey="{4D4279C8-74CB-4D23-8208-7AD33786A00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C87A4C" w:rsidRPr="00C87A4C">
      <w:rPr>
        <w:noProof/>
        <w:lang w:val="fr-FR"/>
      </w:rPr>
      <w:t>2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671C68CF" wp14:editId="47EDBFC4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 xmlns:w15="http://schemas.microsoft.com/office/word/2012/wordml">
          <w:pict>
            <v:group w14:anchorId="389FBE6E"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E729CA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5736B5">
          <w:rPr>
            <w:color w:val="727CA3" w:themeColor="accent1"/>
          </w:rPr>
          <w:t>Arnaud Girardin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="00F705EC" w:rsidRPr="00F705EC">
      <w:rPr>
        <w:noProof/>
        <w:color w:val="727CA3" w:themeColor="accent1"/>
        <w:lang w:val="fr-FR"/>
      </w:rPr>
      <w:t>2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9CA" w:rsidRDefault="00E729CA">
      <w:pPr>
        <w:spacing w:after="0" w:line="240" w:lineRule="auto"/>
      </w:pPr>
      <w:r>
        <w:separator/>
      </w:r>
    </w:p>
  </w:footnote>
  <w:footnote w:type="continuationSeparator" w:id="0">
    <w:p w:rsidR="00E729CA" w:rsidRDefault="00E729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E729CA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D7AAF">
          <w:rPr>
            <w:color w:val="727CA3" w:themeColor="accent1"/>
            <w:lang w:val="en-US"/>
          </w:rPr>
          <w:t>DHCP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B95860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03BEF"/>
    <w:rsid w:val="00010CB3"/>
    <w:rsid w:val="0002141C"/>
    <w:rsid w:val="00032F2F"/>
    <w:rsid w:val="00036CEF"/>
    <w:rsid w:val="00053D30"/>
    <w:rsid w:val="00056FB4"/>
    <w:rsid w:val="000616B5"/>
    <w:rsid w:val="000637BF"/>
    <w:rsid w:val="0007761D"/>
    <w:rsid w:val="00080523"/>
    <w:rsid w:val="00086AB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E0789"/>
    <w:rsid w:val="00105FA6"/>
    <w:rsid w:val="001105D4"/>
    <w:rsid w:val="00113F99"/>
    <w:rsid w:val="00115EDF"/>
    <w:rsid w:val="001306E3"/>
    <w:rsid w:val="00133079"/>
    <w:rsid w:val="0013360C"/>
    <w:rsid w:val="001356C7"/>
    <w:rsid w:val="001369F5"/>
    <w:rsid w:val="00140489"/>
    <w:rsid w:val="00142A89"/>
    <w:rsid w:val="00146E93"/>
    <w:rsid w:val="00151539"/>
    <w:rsid w:val="00160719"/>
    <w:rsid w:val="001619A9"/>
    <w:rsid w:val="00165B63"/>
    <w:rsid w:val="00176050"/>
    <w:rsid w:val="00180FB6"/>
    <w:rsid w:val="001865E7"/>
    <w:rsid w:val="0019481D"/>
    <w:rsid w:val="00195F4D"/>
    <w:rsid w:val="001A476C"/>
    <w:rsid w:val="001A5A3B"/>
    <w:rsid w:val="001A6B95"/>
    <w:rsid w:val="001B1E4D"/>
    <w:rsid w:val="001D1D99"/>
    <w:rsid w:val="001D6C41"/>
    <w:rsid w:val="001E077C"/>
    <w:rsid w:val="001E349B"/>
    <w:rsid w:val="002011F9"/>
    <w:rsid w:val="00202C45"/>
    <w:rsid w:val="0021282E"/>
    <w:rsid w:val="00212A89"/>
    <w:rsid w:val="002143AF"/>
    <w:rsid w:val="00214CF3"/>
    <w:rsid w:val="00233EE2"/>
    <w:rsid w:val="00261E5F"/>
    <w:rsid w:val="002751E3"/>
    <w:rsid w:val="002973E3"/>
    <w:rsid w:val="002B405C"/>
    <w:rsid w:val="002B5090"/>
    <w:rsid w:val="002B606C"/>
    <w:rsid w:val="002B6CD0"/>
    <w:rsid w:val="002C5D70"/>
    <w:rsid w:val="002F404D"/>
    <w:rsid w:val="002F5BB2"/>
    <w:rsid w:val="002F74F1"/>
    <w:rsid w:val="00304477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86834"/>
    <w:rsid w:val="00391E13"/>
    <w:rsid w:val="0039446D"/>
    <w:rsid w:val="00394E47"/>
    <w:rsid w:val="003A17CF"/>
    <w:rsid w:val="003A2228"/>
    <w:rsid w:val="003A43D9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A4D71"/>
    <w:rsid w:val="004B19CC"/>
    <w:rsid w:val="004B52E7"/>
    <w:rsid w:val="004B58FF"/>
    <w:rsid w:val="004B5A06"/>
    <w:rsid w:val="004C67D7"/>
    <w:rsid w:val="004D6855"/>
    <w:rsid w:val="004E06D2"/>
    <w:rsid w:val="004E0A2A"/>
    <w:rsid w:val="004E6FA4"/>
    <w:rsid w:val="004F52A4"/>
    <w:rsid w:val="00500CC0"/>
    <w:rsid w:val="005011C8"/>
    <w:rsid w:val="00514F98"/>
    <w:rsid w:val="0053066C"/>
    <w:rsid w:val="0053452E"/>
    <w:rsid w:val="00545DAE"/>
    <w:rsid w:val="00546D40"/>
    <w:rsid w:val="005736B5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60038C"/>
    <w:rsid w:val="00620D58"/>
    <w:rsid w:val="006235E3"/>
    <w:rsid w:val="00632173"/>
    <w:rsid w:val="00640D34"/>
    <w:rsid w:val="00654598"/>
    <w:rsid w:val="006552A1"/>
    <w:rsid w:val="00670D3E"/>
    <w:rsid w:val="00675711"/>
    <w:rsid w:val="006931EF"/>
    <w:rsid w:val="006941F6"/>
    <w:rsid w:val="00696934"/>
    <w:rsid w:val="006A3EEF"/>
    <w:rsid w:val="006E47E6"/>
    <w:rsid w:val="006E57C9"/>
    <w:rsid w:val="006F76E0"/>
    <w:rsid w:val="00703D3D"/>
    <w:rsid w:val="0070722F"/>
    <w:rsid w:val="00711713"/>
    <w:rsid w:val="007127EC"/>
    <w:rsid w:val="007157BA"/>
    <w:rsid w:val="00722E9B"/>
    <w:rsid w:val="00733D16"/>
    <w:rsid w:val="007423D3"/>
    <w:rsid w:val="00743388"/>
    <w:rsid w:val="00745A7D"/>
    <w:rsid w:val="00747F92"/>
    <w:rsid w:val="007523E6"/>
    <w:rsid w:val="007543BA"/>
    <w:rsid w:val="007564F7"/>
    <w:rsid w:val="007623B5"/>
    <w:rsid w:val="00764001"/>
    <w:rsid w:val="0077087B"/>
    <w:rsid w:val="00777798"/>
    <w:rsid w:val="0079227C"/>
    <w:rsid w:val="007A37B2"/>
    <w:rsid w:val="007C5153"/>
    <w:rsid w:val="007D51D7"/>
    <w:rsid w:val="007D7AAF"/>
    <w:rsid w:val="007E6C8E"/>
    <w:rsid w:val="0080533C"/>
    <w:rsid w:val="0081079C"/>
    <w:rsid w:val="00810C91"/>
    <w:rsid w:val="00813C3B"/>
    <w:rsid w:val="0083476C"/>
    <w:rsid w:val="008352BD"/>
    <w:rsid w:val="00844E11"/>
    <w:rsid w:val="00846455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A1049"/>
    <w:rsid w:val="009A2F75"/>
    <w:rsid w:val="009B03FD"/>
    <w:rsid w:val="009C6FA6"/>
    <w:rsid w:val="009E4D9D"/>
    <w:rsid w:val="009F038C"/>
    <w:rsid w:val="009F0A9B"/>
    <w:rsid w:val="009F1B45"/>
    <w:rsid w:val="00A001E2"/>
    <w:rsid w:val="00A00D52"/>
    <w:rsid w:val="00A02094"/>
    <w:rsid w:val="00A051DF"/>
    <w:rsid w:val="00A235DE"/>
    <w:rsid w:val="00A27CD5"/>
    <w:rsid w:val="00A4355E"/>
    <w:rsid w:val="00A528CA"/>
    <w:rsid w:val="00A577A0"/>
    <w:rsid w:val="00A5797C"/>
    <w:rsid w:val="00A57BCC"/>
    <w:rsid w:val="00A67D57"/>
    <w:rsid w:val="00AA067C"/>
    <w:rsid w:val="00AA07D8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3246"/>
    <w:rsid w:val="00B1190A"/>
    <w:rsid w:val="00B1327A"/>
    <w:rsid w:val="00B16932"/>
    <w:rsid w:val="00B21B18"/>
    <w:rsid w:val="00B258F4"/>
    <w:rsid w:val="00B3453F"/>
    <w:rsid w:val="00B6480E"/>
    <w:rsid w:val="00B661C1"/>
    <w:rsid w:val="00B766AD"/>
    <w:rsid w:val="00B8219E"/>
    <w:rsid w:val="00B84C93"/>
    <w:rsid w:val="00B93573"/>
    <w:rsid w:val="00B94875"/>
    <w:rsid w:val="00B95860"/>
    <w:rsid w:val="00B95EBC"/>
    <w:rsid w:val="00BA61FB"/>
    <w:rsid w:val="00BD151A"/>
    <w:rsid w:val="00BD5A2B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87A4C"/>
    <w:rsid w:val="00CA3B08"/>
    <w:rsid w:val="00CB1786"/>
    <w:rsid w:val="00CB296C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35EE4"/>
    <w:rsid w:val="00D42B05"/>
    <w:rsid w:val="00D50294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E035AF"/>
    <w:rsid w:val="00E07E99"/>
    <w:rsid w:val="00E14C1D"/>
    <w:rsid w:val="00E15B2D"/>
    <w:rsid w:val="00E239A3"/>
    <w:rsid w:val="00E3456E"/>
    <w:rsid w:val="00E36EA6"/>
    <w:rsid w:val="00E441C0"/>
    <w:rsid w:val="00E47150"/>
    <w:rsid w:val="00E506C9"/>
    <w:rsid w:val="00E50C80"/>
    <w:rsid w:val="00E52C48"/>
    <w:rsid w:val="00E54694"/>
    <w:rsid w:val="00E64113"/>
    <w:rsid w:val="00E71435"/>
    <w:rsid w:val="00E71926"/>
    <w:rsid w:val="00E72109"/>
    <w:rsid w:val="00E729CA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E1CAB"/>
    <w:rsid w:val="00EE65F2"/>
    <w:rsid w:val="00EE698F"/>
    <w:rsid w:val="00EF192F"/>
    <w:rsid w:val="00F00E7A"/>
    <w:rsid w:val="00F074CE"/>
    <w:rsid w:val="00F15378"/>
    <w:rsid w:val="00F17079"/>
    <w:rsid w:val="00F22E1E"/>
    <w:rsid w:val="00F4233A"/>
    <w:rsid w:val="00F52CC3"/>
    <w:rsid w:val="00F60C2A"/>
    <w:rsid w:val="00F705EC"/>
    <w:rsid w:val="00F7193D"/>
    <w:rsid w:val="00F74AB5"/>
    <w:rsid w:val="00F758C3"/>
    <w:rsid w:val="00F77ECB"/>
    <w:rsid w:val="00F91ABB"/>
    <w:rsid w:val="00FA2E00"/>
    <w:rsid w:val="00FA3253"/>
    <w:rsid w:val="00FB34E6"/>
    <w:rsid w:val="00FB59FD"/>
    <w:rsid w:val="00FC568A"/>
    <w:rsid w:val="00FC6288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41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CB296C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CB296C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table" w:styleId="Grillemoyenne1-Accent1">
    <w:name w:val="Medium Grid 1 Accent 1"/>
    <w:basedOn w:val="TableauNormal"/>
    <w:uiPriority w:val="41"/>
    <w:rsid w:val="007D7AAF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959CBA" w:themeColor="accent1" w:themeTint="BF"/>
        <w:left w:val="single" w:sz="8" w:space="0" w:color="959CBA" w:themeColor="accent1" w:themeTint="BF"/>
        <w:bottom w:val="single" w:sz="8" w:space="0" w:color="959CBA" w:themeColor="accent1" w:themeTint="BF"/>
        <w:right w:val="single" w:sz="8" w:space="0" w:color="959CBA" w:themeColor="accent1" w:themeTint="BF"/>
        <w:insideH w:val="single" w:sz="8" w:space="0" w:color="959CBA" w:themeColor="accent1" w:themeTint="BF"/>
        <w:insideV w:val="single" w:sz="8" w:space="0" w:color="959CBA" w:themeColor="accent1" w:themeTint="BF"/>
      </w:tblBorders>
    </w:tblPr>
    <w:tcPr>
      <w:shd w:val="clear" w:color="auto" w:fill="DCDE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9CB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DD1" w:themeFill="accent1" w:themeFillTint="7F"/>
      </w:tcPr>
    </w:tblStylePr>
    <w:tblStylePr w:type="band1Horz">
      <w:tblPr/>
      <w:tcPr>
        <w:shd w:val="clear" w:color="auto" w:fill="B8BDD1" w:themeFill="accent1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41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CB296C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CB296C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table" w:styleId="Grillemoyenne1-Accent1">
    <w:name w:val="Medium Grid 1 Accent 1"/>
    <w:basedOn w:val="TableauNormal"/>
    <w:uiPriority w:val="41"/>
    <w:rsid w:val="007D7AAF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959CBA" w:themeColor="accent1" w:themeTint="BF"/>
        <w:left w:val="single" w:sz="8" w:space="0" w:color="959CBA" w:themeColor="accent1" w:themeTint="BF"/>
        <w:bottom w:val="single" w:sz="8" w:space="0" w:color="959CBA" w:themeColor="accent1" w:themeTint="BF"/>
        <w:right w:val="single" w:sz="8" w:space="0" w:color="959CBA" w:themeColor="accent1" w:themeTint="BF"/>
        <w:insideH w:val="single" w:sz="8" w:space="0" w:color="959CBA" w:themeColor="accent1" w:themeTint="BF"/>
        <w:insideV w:val="single" w:sz="8" w:space="0" w:color="959CBA" w:themeColor="accent1" w:themeTint="BF"/>
      </w:tblBorders>
    </w:tblPr>
    <w:tcPr>
      <w:shd w:val="clear" w:color="auto" w:fill="DCDE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9CB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BDD1" w:themeFill="accent1" w:themeFillTint="7F"/>
      </w:tcPr>
    </w:tblStylePr>
    <w:tblStylePr w:type="band1Horz">
      <w:tblPr/>
      <w:tcPr>
        <w:shd w:val="clear" w:color="auto" w:fill="B8BDD1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EB8CDA-F7A0-4276-8EB2-7E7CDFBA7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</Template>
  <TotalTime>30</TotalTime>
  <Pages>3</Pages>
  <Words>100</Words>
  <Characters>555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DHCP</vt:lpstr>
      <vt:lpstr/>
    </vt:vector>
  </TitlesOfParts>
  <Manager>Arnaud Girardin</Manager>
  <Company>Famille</Company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DHCP</dc:title>
  <dc:subject>Projet réseau 420-B54</dc:subject>
  <dc:creator>Famille</dc:creator>
  <cp:lastModifiedBy>Administrateur</cp:lastModifiedBy>
  <cp:revision>4</cp:revision>
  <cp:lastPrinted>2013-11-17T14:37:00Z</cp:lastPrinted>
  <dcterms:created xsi:type="dcterms:W3CDTF">2014-12-04T17:30:00Z</dcterms:created>
  <dcterms:modified xsi:type="dcterms:W3CDTF">2014-12-04T18:07:00Z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